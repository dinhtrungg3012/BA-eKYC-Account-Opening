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29E1" w14:textId="77777777" w:rsidR="00EC3D35" w:rsidRDefault="00EC3D35" w:rsidP="00D6229F">
      <w:pPr>
        <w:spacing w:after="960"/>
        <w:ind w:left="0" w:firstLine="0"/>
      </w:pPr>
    </w:p>
    <w:p w14:paraId="2EFCA316" w14:textId="77777777" w:rsidR="00EC3D35" w:rsidRDefault="00000000">
      <w:pPr>
        <w:spacing w:after="280"/>
        <w:jc w:val="center"/>
      </w:pPr>
      <w:r>
        <w:rPr>
          <w:rFonts w:ascii="Arial" w:eastAsia="Arial" w:hAnsi="Arial"/>
          <w:b/>
          <w:sz w:val="40"/>
        </w:rPr>
        <w:t xml:space="preserve">MỞ TÀI KHOẢN ONLINE </w:t>
      </w:r>
      <w:proofErr w:type="spellStart"/>
      <w:r>
        <w:rPr>
          <w:rFonts w:ascii="Arial" w:eastAsia="Arial" w:hAnsi="Arial"/>
          <w:b/>
          <w:sz w:val="40"/>
        </w:rPr>
        <w:t>eKYC</w:t>
      </w:r>
      <w:proofErr w:type="spellEnd"/>
    </w:p>
    <w:p w14:paraId="2D0950B2" w14:textId="77777777" w:rsidR="00EC3D35" w:rsidRDefault="00000000">
      <w:pPr>
        <w:spacing w:after="240"/>
        <w:jc w:val="center"/>
      </w:pPr>
      <w:r>
        <w:rPr>
          <w:b/>
          <w:color w:val="404040"/>
          <w:sz w:val="28"/>
        </w:rPr>
        <w:t>TÀI LIỆU YÊU CẦU NGHIỆP VỤ (BRD)</w:t>
      </w:r>
    </w:p>
    <w:p w14:paraId="59697E00" w14:textId="77777777" w:rsidR="00EC3D35" w:rsidRDefault="00000000">
      <w:pPr>
        <w:spacing w:after="720"/>
        <w:jc w:val="center"/>
      </w:pPr>
      <w:proofErr w:type="spellStart"/>
      <w:r>
        <w:rPr>
          <w:i/>
          <w:color w:val="404040"/>
        </w:rPr>
        <w:t>Phân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hệ</w:t>
      </w:r>
      <w:proofErr w:type="spellEnd"/>
      <w:r>
        <w:rPr>
          <w:i/>
          <w:color w:val="404040"/>
        </w:rPr>
        <w:t xml:space="preserve">: Onboarding / </w:t>
      </w:r>
      <w:proofErr w:type="spellStart"/>
      <w:r>
        <w:rPr>
          <w:i/>
          <w:color w:val="404040"/>
        </w:rPr>
        <w:t>eKYC</w:t>
      </w:r>
      <w:proofErr w:type="spellEnd"/>
      <w:r>
        <w:rPr>
          <w:i/>
          <w:color w:val="404040"/>
        </w:rPr>
        <w:t xml:space="preserve">   |   </w:t>
      </w:r>
      <w:proofErr w:type="spellStart"/>
      <w:r>
        <w:rPr>
          <w:i/>
          <w:color w:val="404040"/>
        </w:rPr>
        <w:t>Phiên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bản</w:t>
      </w:r>
      <w:proofErr w:type="spellEnd"/>
      <w:r>
        <w:rPr>
          <w:i/>
          <w:color w:val="404040"/>
        </w:rPr>
        <w:t>: 1.1</w:t>
      </w:r>
    </w:p>
    <w:tbl>
      <w:tblPr>
        <w:tblStyle w:val="TableGrid"/>
        <w:tblW w:w="9360" w:type="dxa"/>
        <w:tblInd w:w="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536"/>
        <w:gridCol w:w="2448"/>
      </w:tblGrid>
      <w:tr w:rsidR="00EC3D35" w14:paraId="4C42FB6D" w14:textId="77777777">
        <w:tc>
          <w:tcPr>
            <w:tcW w:w="2376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3F13AED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b/>
                <w:color w:val="404040"/>
                <w:sz w:val="19"/>
              </w:rPr>
              <w:t>Người</w:t>
            </w:r>
            <w:proofErr w:type="spellEnd"/>
            <w:r>
              <w:rPr>
                <w:b/>
                <w:color w:val="404040"/>
                <w:sz w:val="19"/>
              </w:rPr>
              <w:t xml:space="preserve"> </w:t>
            </w:r>
            <w:proofErr w:type="spellStart"/>
            <w:r>
              <w:rPr>
                <w:b/>
                <w:color w:val="404040"/>
                <w:sz w:val="19"/>
              </w:rPr>
              <w:t>biên</w:t>
            </w:r>
            <w:proofErr w:type="spellEnd"/>
            <w:r>
              <w:rPr>
                <w:b/>
                <w:color w:val="404040"/>
                <w:sz w:val="19"/>
              </w:rPr>
              <w:t xml:space="preserve"> </w:t>
            </w:r>
            <w:proofErr w:type="spellStart"/>
            <w:r>
              <w:rPr>
                <w:b/>
                <w:color w:val="404040"/>
                <w:sz w:val="19"/>
              </w:rPr>
              <w:t>soạn</w:t>
            </w:r>
            <w:proofErr w:type="spellEnd"/>
          </w:p>
        </w:tc>
        <w:tc>
          <w:tcPr>
            <w:tcW w:w="4536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7126B2E9" w14:textId="77777777" w:rsidR="00EC3D35" w:rsidRDefault="00000000">
            <w:pPr>
              <w:pStyle w:val="TableText"/>
              <w:jc w:val="center"/>
            </w:pPr>
            <w:r>
              <w:rPr>
                <w:color w:val="404040"/>
                <w:sz w:val="19"/>
              </w:rPr>
              <w:t>BA/PO</w:t>
            </w:r>
          </w:p>
        </w:tc>
        <w:tc>
          <w:tcPr>
            <w:tcW w:w="2448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74AA81D0" w14:textId="56D9FB74" w:rsidR="00EC3D35" w:rsidRDefault="00000000">
            <w:pPr>
              <w:pStyle w:val="TableText"/>
              <w:jc w:val="center"/>
            </w:pPr>
            <w:proofErr w:type="spellStart"/>
            <w:r>
              <w:rPr>
                <w:i/>
                <w:color w:val="404040"/>
                <w:sz w:val="19"/>
              </w:rPr>
              <w:t>Ký</w:t>
            </w:r>
            <w:proofErr w:type="spellEnd"/>
            <w:r>
              <w:rPr>
                <w:i/>
                <w:color w:val="404040"/>
                <w:sz w:val="19"/>
              </w:rPr>
              <w:t xml:space="preserve"> </w:t>
            </w:r>
            <w:proofErr w:type="spellStart"/>
            <w:r>
              <w:rPr>
                <w:i/>
                <w:color w:val="404040"/>
                <w:sz w:val="19"/>
              </w:rPr>
              <w:t>tên</w:t>
            </w:r>
            <w:proofErr w:type="spellEnd"/>
            <w:r>
              <w:rPr>
                <w:i/>
                <w:color w:val="404040"/>
                <w:sz w:val="19"/>
              </w:rPr>
              <w:t>:</w:t>
            </w:r>
            <w:r>
              <w:rPr>
                <w:i/>
                <w:color w:val="404040"/>
                <w:sz w:val="19"/>
              </w:rPr>
              <w:br/>
            </w:r>
            <w:r w:rsidR="00D6229F">
              <w:rPr>
                <w:i/>
                <w:color w:val="404040"/>
                <w:sz w:val="19"/>
              </w:rPr>
              <w:t>Đào Đình Trung</w:t>
            </w:r>
            <w:r>
              <w:rPr>
                <w:i/>
                <w:color w:val="404040"/>
                <w:sz w:val="19"/>
              </w:rPr>
              <w:br/>
              <w:t>....................</w:t>
            </w:r>
          </w:p>
        </w:tc>
      </w:tr>
      <w:tr w:rsidR="00EC3D35" w14:paraId="1D8BE33D" w14:textId="77777777">
        <w:tc>
          <w:tcPr>
            <w:tcW w:w="2376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40B46FF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b/>
                <w:color w:val="404040"/>
                <w:sz w:val="19"/>
              </w:rPr>
              <w:t>Người</w:t>
            </w:r>
            <w:proofErr w:type="spellEnd"/>
            <w:r>
              <w:rPr>
                <w:b/>
                <w:color w:val="404040"/>
                <w:sz w:val="19"/>
              </w:rPr>
              <w:t xml:space="preserve"> </w:t>
            </w:r>
            <w:proofErr w:type="spellStart"/>
            <w:r>
              <w:rPr>
                <w:b/>
                <w:color w:val="404040"/>
                <w:sz w:val="19"/>
              </w:rPr>
              <w:t>xem</w:t>
            </w:r>
            <w:proofErr w:type="spellEnd"/>
            <w:r>
              <w:rPr>
                <w:b/>
                <w:color w:val="404040"/>
                <w:sz w:val="19"/>
              </w:rPr>
              <w:t xml:space="preserve"> </w:t>
            </w:r>
            <w:proofErr w:type="spellStart"/>
            <w:r>
              <w:rPr>
                <w:b/>
                <w:color w:val="404040"/>
                <w:sz w:val="19"/>
              </w:rPr>
              <w:t>xét</w:t>
            </w:r>
            <w:proofErr w:type="spellEnd"/>
          </w:p>
        </w:tc>
        <w:tc>
          <w:tcPr>
            <w:tcW w:w="4536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65386218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color w:val="404040"/>
                <w:sz w:val="19"/>
              </w:rPr>
              <w:t>Chưa</w:t>
            </w:r>
            <w:proofErr w:type="spellEnd"/>
            <w:r>
              <w:rPr>
                <w:color w:val="404040"/>
                <w:sz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</w:rPr>
              <w:t>xác</w:t>
            </w:r>
            <w:proofErr w:type="spellEnd"/>
            <w:r>
              <w:rPr>
                <w:color w:val="404040"/>
                <w:sz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</w:rPr>
              <w:t>nhận</w:t>
            </w:r>
            <w:proofErr w:type="spellEnd"/>
          </w:p>
        </w:tc>
        <w:tc>
          <w:tcPr>
            <w:tcW w:w="2448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3F182D3A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i/>
                <w:color w:val="404040"/>
                <w:sz w:val="19"/>
              </w:rPr>
              <w:t>Ký</w:t>
            </w:r>
            <w:proofErr w:type="spellEnd"/>
            <w:r>
              <w:rPr>
                <w:i/>
                <w:color w:val="404040"/>
                <w:sz w:val="19"/>
              </w:rPr>
              <w:t xml:space="preserve"> </w:t>
            </w:r>
            <w:proofErr w:type="spellStart"/>
            <w:r>
              <w:rPr>
                <w:i/>
                <w:color w:val="404040"/>
                <w:sz w:val="19"/>
              </w:rPr>
              <w:t>tên</w:t>
            </w:r>
            <w:proofErr w:type="spellEnd"/>
            <w:r>
              <w:rPr>
                <w:i/>
                <w:color w:val="404040"/>
                <w:sz w:val="19"/>
              </w:rPr>
              <w:t>:</w:t>
            </w:r>
            <w:r>
              <w:rPr>
                <w:i/>
                <w:color w:val="404040"/>
                <w:sz w:val="19"/>
              </w:rPr>
              <w:br/>
            </w:r>
            <w:r>
              <w:rPr>
                <w:i/>
                <w:color w:val="404040"/>
                <w:sz w:val="19"/>
              </w:rPr>
              <w:br/>
              <w:t>....................</w:t>
            </w:r>
          </w:p>
        </w:tc>
      </w:tr>
      <w:tr w:rsidR="00EC3D35" w14:paraId="16348C9A" w14:textId="77777777">
        <w:tc>
          <w:tcPr>
            <w:tcW w:w="2376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1A99547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b/>
                <w:color w:val="404040"/>
                <w:sz w:val="19"/>
              </w:rPr>
              <w:t>Người</w:t>
            </w:r>
            <w:proofErr w:type="spellEnd"/>
            <w:r>
              <w:rPr>
                <w:b/>
                <w:color w:val="404040"/>
                <w:sz w:val="19"/>
              </w:rPr>
              <w:t xml:space="preserve"> </w:t>
            </w:r>
            <w:proofErr w:type="spellStart"/>
            <w:r>
              <w:rPr>
                <w:b/>
                <w:color w:val="404040"/>
                <w:sz w:val="19"/>
              </w:rPr>
              <w:t>phê</w:t>
            </w:r>
            <w:proofErr w:type="spellEnd"/>
            <w:r>
              <w:rPr>
                <w:b/>
                <w:color w:val="404040"/>
                <w:sz w:val="19"/>
              </w:rPr>
              <w:t xml:space="preserve"> </w:t>
            </w:r>
            <w:proofErr w:type="spellStart"/>
            <w:r>
              <w:rPr>
                <w:b/>
                <w:color w:val="404040"/>
                <w:sz w:val="19"/>
              </w:rPr>
              <w:t>duyệt</w:t>
            </w:r>
            <w:proofErr w:type="spellEnd"/>
          </w:p>
        </w:tc>
        <w:tc>
          <w:tcPr>
            <w:tcW w:w="4536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074ACACE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color w:val="404040"/>
                <w:sz w:val="19"/>
              </w:rPr>
              <w:t>Chưa</w:t>
            </w:r>
            <w:proofErr w:type="spellEnd"/>
            <w:r>
              <w:rPr>
                <w:color w:val="404040"/>
                <w:sz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</w:rPr>
              <w:t>xác</w:t>
            </w:r>
            <w:proofErr w:type="spellEnd"/>
            <w:r>
              <w:rPr>
                <w:color w:val="404040"/>
                <w:sz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</w:rPr>
              <w:t>nhận</w:t>
            </w:r>
            <w:proofErr w:type="spellEnd"/>
          </w:p>
        </w:tc>
        <w:tc>
          <w:tcPr>
            <w:tcW w:w="2448" w:type="dxa"/>
            <w:tcMar>
              <w:top w:w="140" w:type="dxa"/>
              <w:left w:w="85" w:type="dxa"/>
              <w:bottom w:w="140" w:type="dxa"/>
              <w:right w:w="85" w:type="dxa"/>
            </w:tcMar>
            <w:vAlign w:val="center"/>
          </w:tcPr>
          <w:p w14:paraId="5B52E55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i/>
                <w:color w:val="404040"/>
                <w:sz w:val="19"/>
              </w:rPr>
              <w:t>Ký</w:t>
            </w:r>
            <w:proofErr w:type="spellEnd"/>
            <w:r>
              <w:rPr>
                <w:i/>
                <w:color w:val="404040"/>
                <w:sz w:val="19"/>
              </w:rPr>
              <w:t xml:space="preserve"> </w:t>
            </w:r>
            <w:proofErr w:type="spellStart"/>
            <w:r>
              <w:rPr>
                <w:i/>
                <w:color w:val="404040"/>
                <w:sz w:val="19"/>
              </w:rPr>
              <w:t>tên</w:t>
            </w:r>
            <w:proofErr w:type="spellEnd"/>
            <w:r>
              <w:rPr>
                <w:i/>
                <w:color w:val="404040"/>
                <w:sz w:val="19"/>
              </w:rPr>
              <w:t>:</w:t>
            </w:r>
            <w:r>
              <w:rPr>
                <w:i/>
                <w:color w:val="404040"/>
                <w:sz w:val="19"/>
              </w:rPr>
              <w:br/>
            </w:r>
            <w:r>
              <w:rPr>
                <w:i/>
                <w:color w:val="404040"/>
                <w:sz w:val="19"/>
              </w:rPr>
              <w:br/>
              <w:t>....................</w:t>
            </w:r>
          </w:p>
        </w:tc>
      </w:tr>
    </w:tbl>
    <w:p w14:paraId="7902B58D" w14:textId="77777777" w:rsidR="00EC3D35" w:rsidRDefault="00000000">
      <w:pPr>
        <w:spacing w:before="400"/>
        <w:jc w:val="center"/>
      </w:pPr>
      <w:proofErr w:type="spellStart"/>
      <w:r>
        <w:rPr>
          <w:i/>
          <w:color w:val="404040"/>
          <w:sz w:val="18"/>
        </w:rPr>
        <w:t>Nơi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lưu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trữ</w:t>
      </w:r>
      <w:proofErr w:type="spellEnd"/>
      <w:r>
        <w:rPr>
          <w:i/>
          <w:color w:val="404040"/>
          <w:sz w:val="18"/>
        </w:rPr>
        <w:t xml:space="preserve">: Kho </w:t>
      </w:r>
      <w:proofErr w:type="spellStart"/>
      <w:r>
        <w:rPr>
          <w:i/>
          <w:color w:val="404040"/>
          <w:sz w:val="18"/>
        </w:rPr>
        <w:t>tài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liệu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dự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án</w:t>
      </w:r>
      <w:proofErr w:type="spellEnd"/>
      <w:r>
        <w:rPr>
          <w:i/>
          <w:color w:val="404040"/>
          <w:sz w:val="18"/>
        </w:rPr>
        <w:t xml:space="preserve">   |   </w:t>
      </w:r>
      <w:proofErr w:type="spellStart"/>
      <w:r>
        <w:rPr>
          <w:i/>
          <w:color w:val="404040"/>
          <w:sz w:val="18"/>
        </w:rPr>
        <w:t>Ngày</w:t>
      </w:r>
      <w:proofErr w:type="spellEnd"/>
      <w:r>
        <w:rPr>
          <w:i/>
          <w:color w:val="404040"/>
          <w:sz w:val="18"/>
        </w:rPr>
        <w:t xml:space="preserve"> cập </w:t>
      </w:r>
      <w:proofErr w:type="spellStart"/>
      <w:r>
        <w:rPr>
          <w:i/>
          <w:color w:val="404040"/>
          <w:sz w:val="18"/>
        </w:rPr>
        <w:t>nhật</w:t>
      </w:r>
      <w:proofErr w:type="spellEnd"/>
      <w:r>
        <w:rPr>
          <w:i/>
          <w:color w:val="404040"/>
          <w:sz w:val="18"/>
        </w:rPr>
        <w:t>: 04/08/2026</w:t>
      </w:r>
      <w:r>
        <w:br w:type="page"/>
      </w:r>
    </w:p>
    <w:p w14:paraId="77FBD89B" w14:textId="77777777" w:rsidR="00EC3D35" w:rsidRDefault="00000000">
      <w:pPr>
        <w:pStyle w:val="FrontHeading"/>
      </w:pPr>
      <w:r>
        <w:lastRenderedPageBreak/>
        <w:t>CÁC THAY ĐỔI</w:t>
      </w:r>
    </w:p>
    <w:p w14:paraId="13B1B237" w14:textId="77777777" w:rsidR="00EC3D35" w:rsidRDefault="00000000">
      <w:pPr>
        <w:spacing w:before="0" w:after="200"/>
        <w:jc w:val="center"/>
      </w:pPr>
      <w:r>
        <w:rPr>
          <w:i/>
        </w:rPr>
        <w:t xml:space="preserve">Quy </w:t>
      </w:r>
      <w:proofErr w:type="spellStart"/>
      <w:r>
        <w:rPr>
          <w:i/>
        </w:rPr>
        <w:t>ước</w:t>
      </w:r>
      <w:proofErr w:type="spellEnd"/>
      <w:r>
        <w:rPr>
          <w:i/>
        </w:rPr>
        <w:t xml:space="preserve">: A - </w:t>
      </w:r>
      <w:proofErr w:type="spellStart"/>
      <w:r>
        <w:rPr>
          <w:i/>
        </w:rPr>
        <w:t>Thêm</w:t>
      </w:r>
      <w:proofErr w:type="spellEnd"/>
      <w:r>
        <w:rPr>
          <w:i/>
        </w:rPr>
        <w:t xml:space="preserve">; M - Sửa; D - </w:t>
      </w:r>
      <w:proofErr w:type="spellStart"/>
      <w:r>
        <w:rPr>
          <w:i/>
        </w:rPr>
        <w:t>Xóa</w:t>
      </w:r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800"/>
        <w:gridCol w:w="936"/>
        <w:gridCol w:w="3816"/>
        <w:gridCol w:w="1440"/>
      </w:tblGrid>
      <w:tr w:rsidR="00EC3D35" w14:paraId="7ACCA1C5" w14:textId="77777777">
        <w:trPr>
          <w:cantSplit/>
          <w:tblHeader/>
        </w:trPr>
        <w:tc>
          <w:tcPr>
            <w:tcW w:w="136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0E9DD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Ngày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hiệu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lực</w:t>
            </w:r>
            <w:proofErr w:type="spellEnd"/>
          </w:p>
        </w:tc>
        <w:tc>
          <w:tcPr>
            <w:tcW w:w="180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CAA50B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 xml:space="preserve">Các </w:t>
            </w:r>
            <w:proofErr w:type="spellStart"/>
            <w:r>
              <w:rPr>
                <w:b/>
                <w:sz w:val="17"/>
              </w:rPr>
              <w:t>mục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bị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thay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đổi</w:t>
            </w:r>
            <w:proofErr w:type="spellEnd"/>
          </w:p>
        </w:tc>
        <w:tc>
          <w:tcPr>
            <w:tcW w:w="93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32A393D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Loại</w:t>
            </w:r>
            <w:proofErr w:type="spellEnd"/>
          </w:p>
        </w:tc>
        <w:tc>
          <w:tcPr>
            <w:tcW w:w="381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5E2B360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thay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đổi</w:t>
            </w:r>
            <w:proofErr w:type="spellEnd"/>
          </w:p>
        </w:tc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5084F08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Phiên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bản</w:t>
            </w:r>
            <w:proofErr w:type="spellEnd"/>
          </w:p>
        </w:tc>
      </w:tr>
      <w:tr w:rsidR="00EC3D35" w14:paraId="14AD62DC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6707CB" w14:textId="77777777" w:rsidR="00EC3D35" w:rsidRDefault="00000000">
            <w:pPr>
              <w:pStyle w:val="TableText"/>
              <w:jc w:val="center"/>
            </w:pPr>
            <w:r>
              <w:t>04/08/2026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A2A8B9" w14:textId="77777777" w:rsidR="00EC3D35" w:rsidRDefault="00000000">
            <w:pPr>
              <w:pStyle w:val="TableText"/>
              <w:jc w:val="lef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9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2FA0F8" w14:textId="77777777" w:rsidR="00EC3D35" w:rsidRDefault="00000000">
            <w:pPr>
              <w:pStyle w:val="TableText"/>
              <w:jc w:val="center"/>
            </w:pPr>
            <w:r>
              <w:t>A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3F02D2" w14:textId="77777777" w:rsidR="00EC3D35" w:rsidRDefault="00000000">
            <w:pPr>
              <w:pStyle w:val="TableText"/>
              <w:jc w:val="left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BRD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online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eKYC</w:t>
            </w:r>
            <w:proofErr w:type="spellEnd"/>
            <w:r>
              <w:t>.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5BD2A9" w14:textId="77777777" w:rsidR="00EC3D35" w:rsidRDefault="00000000">
            <w:pPr>
              <w:pStyle w:val="TableText"/>
              <w:jc w:val="center"/>
            </w:pPr>
            <w:r>
              <w:t>1.0</w:t>
            </w:r>
          </w:p>
        </w:tc>
      </w:tr>
      <w:tr w:rsidR="00EC3D35" w14:paraId="70667F5E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B644A6" w14:textId="77777777" w:rsidR="00EC3D35" w:rsidRDefault="00000000">
            <w:pPr>
              <w:pStyle w:val="TableText"/>
              <w:jc w:val="center"/>
            </w:pPr>
            <w:r>
              <w:t>04/08/2026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746D06" w14:textId="77777777" w:rsidR="00EC3D35" w:rsidRDefault="00000000">
            <w:pPr>
              <w:pStyle w:val="TableText"/>
              <w:jc w:val="left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9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87350E" w14:textId="77777777" w:rsidR="00EC3D35" w:rsidRDefault="00000000">
            <w:pPr>
              <w:pStyle w:val="TableText"/>
              <w:jc w:val="center"/>
            </w:pPr>
            <w:r>
              <w:t>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0B2490" w14:textId="77777777" w:rsidR="00EC3D35" w:rsidRDefault="00000000">
            <w:pPr>
              <w:pStyle w:val="TableText"/>
              <w:jc w:val="left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vi, </w:t>
            </w:r>
            <w:proofErr w:type="spellStart"/>
            <w:r>
              <w:t>luồng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869748" w14:textId="77777777" w:rsidR="00EC3D35" w:rsidRDefault="00000000">
            <w:pPr>
              <w:pStyle w:val="TableText"/>
              <w:jc w:val="center"/>
            </w:pPr>
            <w:r>
              <w:t>1.1</w:t>
            </w:r>
          </w:p>
        </w:tc>
      </w:tr>
    </w:tbl>
    <w:p w14:paraId="4C125F77" w14:textId="77777777" w:rsidR="00EC3D35" w:rsidRDefault="00000000" w:rsidP="005B2E82">
      <w:pPr>
        <w:ind w:left="0" w:firstLine="0"/>
      </w:pPr>
      <w:r>
        <w:br w:type="page"/>
      </w:r>
    </w:p>
    <w:p w14:paraId="77E5349D" w14:textId="77777777" w:rsidR="00EC3D35" w:rsidRDefault="00000000">
      <w:pPr>
        <w:pStyle w:val="FrontHeading"/>
      </w:pPr>
      <w:r>
        <w:lastRenderedPageBreak/>
        <w:t>MỤC LỤC</w:t>
      </w:r>
    </w:p>
    <w:sdt>
      <w:sdtPr>
        <w:rPr>
          <w:rFonts w:eastAsia="Times New Roman" w:cstheme="minorBidi"/>
          <w:b w:val="0"/>
          <w:bCs w:val="0"/>
          <w:color w:val="000000"/>
          <w:sz w:val="21"/>
          <w:szCs w:val="22"/>
          <w:lang w:eastAsia="en-US"/>
        </w:rPr>
        <w:id w:val="-17746206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5EFB983" w14:textId="4659A1C7" w:rsidR="005B2E82" w:rsidRDefault="005B2E82">
          <w:pPr>
            <w:pStyle w:val="TOCHeading"/>
          </w:pPr>
        </w:p>
        <w:p w14:paraId="24D582EC" w14:textId="3CAC7561" w:rsidR="00FD1A69" w:rsidRDefault="005B2E82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36334" w:history="1">
            <w:r w:rsidR="00FD1A69" w:rsidRPr="00DB581F">
              <w:rPr>
                <w:rStyle w:val="Hyperlink"/>
                <w:rFonts w:eastAsiaTheme="minorEastAsia"/>
              </w:rPr>
              <w:t>1.1.</w:t>
            </w:r>
            <w:r w:rsidR="00FD1A69"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="00FD1A69" w:rsidRPr="00DB581F">
              <w:rPr>
                <w:rStyle w:val="Hyperlink"/>
                <w:rFonts w:eastAsiaTheme="minorEastAsia"/>
              </w:rPr>
              <w:t>Mục đích (Purpose)</w:t>
            </w:r>
            <w:r w:rsidR="00FD1A69">
              <w:rPr>
                <w:webHidden/>
              </w:rPr>
              <w:tab/>
            </w:r>
            <w:r w:rsidR="00FD1A69">
              <w:rPr>
                <w:webHidden/>
              </w:rPr>
              <w:fldChar w:fldCharType="begin"/>
            </w:r>
            <w:r w:rsidR="00FD1A69">
              <w:rPr>
                <w:webHidden/>
              </w:rPr>
              <w:instrText xml:space="preserve"> PAGEREF _Toc237036334 \h </w:instrText>
            </w:r>
            <w:r w:rsidR="00FD1A69">
              <w:rPr>
                <w:webHidden/>
              </w:rPr>
            </w:r>
            <w:r w:rsidR="00FD1A69">
              <w:rPr>
                <w:webHidden/>
              </w:rPr>
              <w:fldChar w:fldCharType="separate"/>
            </w:r>
            <w:r w:rsidR="00FD1A69">
              <w:rPr>
                <w:webHidden/>
              </w:rPr>
              <w:t>4</w:t>
            </w:r>
            <w:r w:rsidR="00FD1A69">
              <w:rPr>
                <w:webHidden/>
              </w:rPr>
              <w:fldChar w:fldCharType="end"/>
            </w:r>
          </w:hyperlink>
        </w:p>
        <w:p w14:paraId="2E0C515B" w14:textId="46FED39C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35" w:history="1">
            <w:r w:rsidRPr="00DB581F">
              <w:rPr>
                <w:rStyle w:val="Hyperlink"/>
                <w:rFonts w:eastAsiaTheme="minorEastAsia"/>
                <w:lang w:val="da-DK"/>
              </w:rPr>
              <w:t>1.2.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  <w:lang w:val="da-DK"/>
              </w:rPr>
              <w:t>Phạm vi dự án (Scope)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99DDB0" w14:textId="226A4B2A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36" w:history="1">
            <w:r w:rsidRPr="00DB581F">
              <w:rPr>
                <w:rStyle w:val="Hyperlink"/>
                <w:rFonts w:eastAsiaTheme="minorEastAsia"/>
              </w:rPr>
              <w:t>1.3.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Các từ viết tắt (Acronyms)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DA634F" w14:textId="387FD0FC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37" w:history="1">
            <w:r w:rsidRPr="00DB581F">
              <w:rPr>
                <w:rStyle w:val="Hyperlink"/>
                <w:rFonts w:eastAsiaTheme="minorEastAsia"/>
              </w:rPr>
              <w:t>1.4.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Tài liệu tham khảo (Reference)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209448" w14:textId="672492BE" w:rsidR="00FD1A69" w:rsidRDefault="00FD1A6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38" w:history="1">
            <w:r w:rsidRPr="00DB581F">
              <w:rPr>
                <w:rStyle w:val="Hyperlink"/>
                <w:rFonts w:eastAsiaTheme="minorEastAsia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TỔNG QUAN VỀ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BE56C0A" w14:textId="05059A26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39" w:history="1">
            <w:r w:rsidRPr="00DB581F">
              <w:rPr>
                <w:rStyle w:val="Hyperlink"/>
                <w:rFonts w:eastAsiaTheme="minorEastAsia"/>
              </w:rPr>
              <w:t>2.1.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Danh sách người sử dụng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6EAC67" w14:textId="28A52241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0" w:history="1">
            <w:r w:rsidRPr="00DB581F">
              <w:rPr>
                <w:rStyle w:val="Hyperlink"/>
                <w:rFonts w:eastAsiaTheme="minorEastAsia"/>
              </w:rPr>
              <w:t>2.2.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Mô hình tổng thể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FD8AD0E" w14:textId="7BCCDFD9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1" w:history="1">
            <w:r w:rsidRPr="00DB581F">
              <w:rPr>
                <w:rStyle w:val="Hyperlink"/>
                <w:rFonts w:eastAsiaTheme="minorEastAsia"/>
              </w:rPr>
              <w:t>2.3.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Các hệ thống có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73D06C" w14:textId="10806248" w:rsidR="00FD1A69" w:rsidRDefault="00FD1A6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2" w:history="1">
            <w:r w:rsidRPr="00DB581F">
              <w:rPr>
                <w:rStyle w:val="Hyperlink"/>
                <w:rFonts w:eastAsiaTheme="minorEastAsia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QUY TRÌNH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0F8D03" w14:textId="49823D9C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3" w:history="1">
            <w:r w:rsidRPr="00DB581F">
              <w:rPr>
                <w:rStyle w:val="Hyperlink"/>
                <w:rFonts w:eastAsiaTheme="minorEastAsia"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Mở tài khoản online có xác thực eKYC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3A17466" w14:textId="3B4CD1F3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4" w:history="1">
            <w:r w:rsidRPr="00DB581F">
              <w:rPr>
                <w:rStyle w:val="Hyperlink"/>
                <w:rFonts w:eastAsiaTheme="minorEastAsia"/>
              </w:rPr>
              <w:t>3.1.1.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Mô hình quy trình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FB2B66" w14:textId="7F7B6B46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5" w:history="1">
            <w:r w:rsidRPr="00DB581F">
              <w:rPr>
                <w:rStyle w:val="Hyperlink"/>
                <w:rFonts w:eastAsiaTheme="minorEastAsia"/>
              </w:rPr>
              <w:t>3.1.2.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Mô tả các bước trong quy trình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5BCA053" w14:textId="7C496BC4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6" w:history="1">
            <w:r w:rsidRPr="00DB581F">
              <w:rPr>
                <w:rStyle w:val="Hyperlink"/>
                <w:rFonts w:eastAsiaTheme="minorEastAsia"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Luồng ngoại lệ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05F79CD" w14:textId="5FA12BBC" w:rsidR="00FD1A69" w:rsidRDefault="00FD1A6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7" w:history="1">
            <w:r w:rsidRPr="00DB581F">
              <w:rPr>
                <w:rStyle w:val="Hyperlink"/>
                <w:rFonts w:eastAsiaTheme="minorEastAsia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YÊU CẦU CHỨC NĂNG NGƯỜI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D08BA9" w14:textId="3957882B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8" w:history="1">
            <w:r w:rsidRPr="00DB581F">
              <w:rPr>
                <w:rStyle w:val="Hyperlink"/>
                <w:rFonts w:eastAsiaTheme="minorEastAsia"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Phân hệ Onboarding/eKYC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08A923C" w14:textId="6BA0E4D2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49" w:history="1">
            <w:r w:rsidRPr="00DB581F">
              <w:rPr>
                <w:rStyle w:val="Hyperlink"/>
                <w:rFonts w:eastAsiaTheme="minorEastAsia"/>
              </w:rPr>
              <w:t>4.1.1.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Xác thực số điện thoại và OTP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F18D859" w14:textId="7837611B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0" w:history="1">
            <w:r w:rsidRPr="00DB581F">
              <w:rPr>
                <w:rStyle w:val="Hyperlink"/>
                <w:rFonts w:eastAsiaTheme="minorEastAsia"/>
              </w:rPr>
              <w:t>4.1.2.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Thu thập CCCD và OCR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308BED" w14:textId="1BD9F887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1" w:history="1">
            <w:r w:rsidRPr="00DB581F">
              <w:rPr>
                <w:rStyle w:val="Hyperlink"/>
                <w:rFonts w:eastAsiaTheme="minorEastAsia"/>
              </w:rPr>
              <w:t>4.1.3.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Xác thực khuôn mặt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74C26A" w14:textId="2E7B4D66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2" w:history="1">
            <w:r w:rsidRPr="00DB581F">
              <w:rPr>
                <w:rStyle w:val="Hyperlink"/>
                <w:rFonts w:eastAsiaTheme="minorEastAsia"/>
              </w:rPr>
              <w:t>4.1.4.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Hoàn thiện hồ sơ và mở tài khoản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65322A4" w14:textId="1AA3374C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3" w:history="1">
            <w:r w:rsidRPr="00DB581F">
              <w:rPr>
                <w:rStyle w:val="Hyperlink"/>
                <w:rFonts w:eastAsiaTheme="minorEastAsia"/>
              </w:rPr>
              <w:t>4.1.5.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Thiết lập eBanking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E64C805" w14:textId="7BDB868E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4" w:history="1">
            <w:r w:rsidRPr="00DB581F">
              <w:rPr>
                <w:rStyle w:val="Hyperlink"/>
                <w:rFonts w:eastAsiaTheme="minorEastAsia"/>
              </w:rPr>
              <w:t>4.2.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Quy tắc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B5A2483" w14:textId="558210F1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5" w:history="1">
            <w:r w:rsidRPr="00DB581F">
              <w:rPr>
                <w:rStyle w:val="Hyperlink"/>
                <w:rFonts w:eastAsiaTheme="minorEastAsia"/>
              </w:rPr>
              <w:t>4.3.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Dữ liệu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C376E02" w14:textId="58E5BFDA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6" w:history="1">
            <w:r w:rsidRPr="00DB581F">
              <w:rPr>
                <w:rStyle w:val="Hyperlink"/>
                <w:rFonts w:eastAsiaTheme="minorEastAsia"/>
              </w:rPr>
              <w:t>4.3.1.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Dữ liệu đầu vào/đầu 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5843A50" w14:textId="2BA985AE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7" w:history="1">
            <w:r w:rsidRPr="00DB581F">
              <w:rPr>
                <w:rStyle w:val="Hyperlink"/>
                <w:rFonts w:eastAsiaTheme="minorEastAsia"/>
              </w:rPr>
              <w:t>4.3.2.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Từ điển dữ liệu chính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CBDE501" w14:textId="662A7E3E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8" w:history="1">
            <w:r w:rsidRPr="00DB581F">
              <w:rPr>
                <w:rStyle w:val="Hyperlink"/>
                <w:rFonts w:eastAsiaTheme="minorEastAsia"/>
              </w:rPr>
              <w:t>4.3.3.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Luồng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C073E50" w14:textId="58F858D8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59" w:history="1">
            <w:r w:rsidRPr="00DB581F">
              <w:rPr>
                <w:rStyle w:val="Hyperlink"/>
                <w:rFonts w:eastAsiaTheme="minorEastAsia"/>
              </w:rPr>
              <w:t>4.4.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Mã lỗi, popup và luồng xử lý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CEE72EE" w14:textId="0EE1C052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0" w:history="1">
            <w:r w:rsidRPr="00DB581F">
              <w:rPr>
                <w:rStyle w:val="Hyperlink"/>
                <w:rFonts w:eastAsiaTheme="minorEastAsia"/>
              </w:rPr>
              <w:t>4.5.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Tiêu chí nghiệm thu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2BBF5A5" w14:textId="42C42ADC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1" w:history="1">
            <w:r w:rsidRPr="00DB581F">
              <w:rPr>
                <w:rStyle w:val="Hyperlink"/>
                <w:rFonts w:eastAsiaTheme="minorEastAsia"/>
              </w:rPr>
              <w:t>4.6.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Ma trận truy vết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FCB84F9" w14:textId="5A524EBD" w:rsidR="00FD1A69" w:rsidRDefault="00FD1A6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2" w:history="1">
            <w:r w:rsidRPr="00DB581F">
              <w:rPr>
                <w:rStyle w:val="Hyperlink"/>
                <w:rFonts w:eastAsiaTheme="minorEastAsia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YÊU CẦU PHI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DB9099D" w14:textId="77592895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3" w:history="1">
            <w:r w:rsidRPr="00DB581F">
              <w:rPr>
                <w:rStyle w:val="Hyperlink"/>
                <w:rFonts w:eastAsiaTheme="minorEastAsia"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diện người dùng (GUI)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EB2BEFA" w14:textId="115D63C1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4" w:history="1">
            <w:r w:rsidRPr="00DB581F">
              <w:rPr>
                <w:rStyle w:val="Hyperlink"/>
                <w:rFonts w:eastAsiaTheme="minorEastAsia"/>
              </w:rPr>
              <w:t>5.2.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Yêu cầu về hiệu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A5548B9" w14:textId="1A2BBAAD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5" w:history="1">
            <w:r w:rsidRPr="00DB581F">
              <w:rPr>
                <w:rStyle w:val="Hyperlink"/>
                <w:rFonts w:eastAsiaTheme="minorEastAsia"/>
              </w:rPr>
              <w:t>5.3.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Yêu cầu về bảo mật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4D3BB1F" w14:textId="4D9416D1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6" w:history="1">
            <w:r w:rsidRPr="00DB581F">
              <w:rPr>
                <w:rStyle w:val="Hyperlink"/>
                <w:rFonts w:eastAsiaTheme="minorEastAsia"/>
              </w:rPr>
              <w:t>5.4.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Yêu cầu về sao lưu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9BE6CE8" w14:textId="30CA6DFD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7" w:history="1">
            <w:r w:rsidRPr="00DB581F">
              <w:rPr>
                <w:rStyle w:val="Hyperlink"/>
                <w:rFonts w:eastAsiaTheme="minorEastAsia"/>
              </w:rPr>
              <w:t>5.5.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Yêu cầu về tính ổn định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964AF2F" w14:textId="16B648CD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8" w:history="1">
            <w:r w:rsidRPr="00DB581F">
              <w:rPr>
                <w:rStyle w:val="Hyperlink"/>
                <w:rFonts w:eastAsiaTheme="minorEastAsia"/>
              </w:rPr>
              <w:t>5.6.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tiếp (Interfaces)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6A19309" w14:textId="0C5080C1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69" w:history="1">
            <w:r w:rsidRPr="00DB581F">
              <w:rPr>
                <w:rStyle w:val="Hyperlink"/>
                <w:rFonts w:eastAsiaTheme="minorEastAsia"/>
              </w:rPr>
              <w:t>5.6.1.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tiếp người dùng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F92AEDE" w14:textId="417F4ACB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0" w:history="1">
            <w:r w:rsidRPr="00DB581F">
              <w:rPr>
                <w:rStyle w:val="Hyperlink"/>
                <w:rFonts w:eastAsiaTheme="minorEastAsia"/>
              </w:rPr>
              <w:t>5.6.2.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tiếp phần cứng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94B3206" w14:textId="0316D262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1" w:history="1">
            <w:r w:rsidRPr="00DB581F">
              <w:rPr>
                <w:rStyle w:val="Hyperlink"/>
                <w:rFonts w:eastAsiaTheme="minorEastAsia"/>
              </w:rPr>
              <w:t>5.6.3.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tiếp phần mềm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4CACC93" w14:textId="78BDC908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2" w:history="1">
            <w:r w:rsidRPr="00DB581F">
              <w:rPr>
                <w:rStyle w:val="Hyperlink"/>
                <w:rFonts w:eastAsiaTheme="minorEastAsia"/>
              </w:rPr>
              <w:t>5.6.4.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tiếp bên ngoài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316E651" w14:textId="6B41E6C8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3" w:history="1">
            <w:r w:rsidRPr="00DB581F">
              <w:rPr>
                <w:rStyle w:val="Hyperlink"/>
                <w:rFonts w:eastAsiaTheme="minorEastAsia"/>
              </w:rPr>
              <w:t>5.6.5.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tiếp bên trong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08E6CC4" w14:textId="4D824D28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4" w:history="1">
            <w:r w:rsidRPr="00DB581F">
              <w:rPr>
                <w:rStyle w:val="Hyperlink"/>
                <w:rFonts w:eastAsiaTheme="minorEastAsia"/>
              </w:rPr>
              <w:t>5.6.6.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Giao tiếp truyền thông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2EF9603" w14:textId="3C8A2DF0" w:rsidR="00FD1A69" w:rsidRDefault="00FD1A69">
          <w:pPr>
            <w:pStyle w:val="TOC2"/>
            <w:rPr>
              <w:rFonts w:asciiTheme="minorHAnsi" w:eastAsiaTheme="minorEastAsia" w:hAnsiTheme="minorHAnsi" w:cstheme="minorBidi"/>
              <w:iC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5" w:history="1">
            <w:r w:rsidRPr="00DB581F">
              <w:rPr>
                <w:rStyle w:val="Hyperlink"/>
                <w:rFonts w:eastAsiaTheme="minorEastAsia"/>
              </w:rPr>
              <w:t>5.7.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Các yêu cầu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C5ABFD7" w14:textId="57051D0E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6" w:history="1">
            <w:r w:rsidRPr="00DB581F">
              <w:rPr>
                <w:rStyle w:val="Hyperlink"/>
                <w:rFonts w:eastAsiaTheme="minorEastAsia"/>
              </w:rPr>
              <w:t>5.7.1.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Danh sách sự kiện ghi nhận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07E7146" w14:textId="63A3A885" w:rsidR="00FD1A69" w:rsidRDefault="00FD1A6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377" w:history="1">
            <w:r w:rsidRPr="00DB581F">
              <w:rPr>
                <w:rStyle w:val="Hyperlink"/>
                <w:rFonts w:eastAsiaTheme="minorEastAsia"/>
              </w:rPr>
              <w:t>5.7.2.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581F">
              <w:rPr>
                <w:rStyle w:val="Hyperlink"/>
                <w:rFonts w:eastAsiaTheme="minorEastAsia"/>
              </w:rPr>
              <w:t>Danh sách vấn đề cần làm rõ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8AC86EC" w14:textId="2DCC5FED" w:rsidR="005B2E82" w:rsidRDefault="005B2E82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8B3C90E" w14:textId="77777777" w:rsidR="005B2E82" w:rsidRDefault="005B2E82">
      <w:pPr>
        <w:pStyle w:val="FrontHeading"/>
      </w:pPr>
    </w:p>
    <w:p w14:paraId="0AE51880" w14:textId="73EECEC1" w:rsidR="00EC3D35" w:rsidRPr="005B2E82" w:rsidRDefault="00000000" w:rsidP="005B2E82">
      <w:pPr>
        <w:tabs>
          <w:tab w:val="right" w:leader="dot" w:pos="9245"/>
        </w:tabs>
        <w:spacing w:after="50" w:line="240" w:lineRule="auto"/>
        <w:ind w:left="720"/>
        <w:jc w:val="center"/>
        <w:rPr>
          <w:sz w:val="40"/>
          <w:szCs w:val="40"/>
        </w:rPr>
      </w:pPr>
      <w:r w:rsidRPr="005B2E82">
        <w:rPr>
          <w:b/>
          <w:sz w:val="40"/>
          <w:szCs w:val="40"/>
        </w:rPr>
        <w:t>GIỚI THIỆU CHUNG (Introduction)</w:t>
      </w:r>
    </w:p>
    <w:p w14:paraId="11E9A405" w14:textId="77777777" w:rsidR="00EC3D35" w:rsidRDefault="00000000">
      <w:pPr>
        <w:pStyle w:val="Heading2"/>
      </w:pPr>
      <w:bookmarkStart w:id="0" w:name="_Toc237036334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(Purpose)</w:t>
      </w:r>
      <w:bookmarkEnd w:id="0"/>
    </w:p>
    <w:p w14:paraId="4B460C2A" w14:textId="77777777" w:rsidR="00EC3D35" w:rsidRDefault="00000000">
      <w:pPr>
        <w:spacing w:before="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594D7183" w14:textId="77777777" w:rsidR="00EC3D35" w:rsidRDefault="00000000">
      <w:pPr>
        <w:spacing w:before="0"/>
      </w:pPr>
      <w:r>
        <w:t xml:space="preserve">BRD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PO/BA, UX/UI,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API,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UAT.</w:t>
      </w:r>
    </w:p>
    <w:p w14:paraId="616F553E" w14:textId="77777777" w:rsidR="00EC3D35" w:rsidRPr="005B2E82" w:rsidRDefault="00000000">
      <w:pPr>
        <w:pStyle w:val="Heading2"/>
        <w:rPr>
          <w:lang w:val="da-DK"/>
        </w:rPr>
      </w:pPr>
      <w:bookmarkStart w:id="1" w:name="_Toc237036335"/>
      <w:proofErr w:type="spellStart"/>
      <w:r w:rsidRPr="005B2E82">
        <w:rPr>
          <w:lang w:val="da-DK"/>
        </w:rPr>
        <w:t>Phạm</w:t>
      </w:r>
      <w:proofErr w:type="spellEnd"/>
      <w:r w:rsidRPr="005B2E82">
        <w:rPr>
          <w:lang w:val="da-DK"/>
        </w:rPr>
        <w:t xml:space="preserve"> vi </w:t>
      </w:r>
      <w:proofErr w:type="spellStart"/>
      <w:r w:rsidRPr="005B2E82">
        <w:rPr>
          <w:lang w:val="da-DK"/>
        </w:rPr>
        <w:t>dự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án</w:t>
      </w:r>
      <w:proofErr w:type="spellEnd"/>
      <w:r w:rsidRPr="005B2E82">
        <w:rPr>
          <w:lang w:val="da-DK"/>
        </w:rPr>
        <w:t xml:space="preserve"> (</w:t>
      </w:r>
      <w:proofErr w:type="spellStart"/>
      <w:r w:rsidRPr="005B2E82">
        <w:rPr>
          <w:lang w:val="da-DK"/>
        </w:rPr>
        <w:t>Scope</w:t>
      </w:r>
      <w:proofErr w:type="spellEnd"/>
      <w:r w:rsidRPr="005B2E82">
        <w:rPr>
          <w:lang w:val="da-DK"/>
        </w:rPr>
        <w:t>)</w:t>
      </w:r>
      <w:bookmarkEnd w:id="1"/>
    </w:p>
    <w:p w14:paraId="07261EEB" w14:textId="77777777" w:rsidR="00EC3D35" w:rsidRPr="005B2E82" w:rsidRDefault="00000000">
      <w:pPr>
        <w:rPr>
          <w:lang w:val="da-DK"/>
        </w:rPr>
      </w:pPr>
      <w:proofErr w:type="spellStart"/>
      <w:r w:rsidRPr="005B2E82">
        <w:rPr>
          <w:b/>
          <w:lang w:val="da-DK"/>
        </w:rPr>
        <w:t>Tên</w:t>
      </w:r>
      <w:proofErr w:type="spellEnd"/>
      <w:r w:rsidRPr="005B2E82">
        <w:rPr>
          <w:b/>
          <w:lang w:val="da-DK"/>
        </w:rPr>
        <w:t xml:space="preserve"> </w:t>
      </w:r>
      <w:proofErr w:type="spellStart"/>
      <w:r w:rsidRPr="005B2E82">
        <w:rPr>
          <w:b/>
          <w:lang w:val="da-DK"/>
        </w:rPr>
        <w:t>chức</w:t>
      </w:r>
      <w:proofErr w:type="spellEnd"/>
      <w:r w:rsidRPr="005B2E82">
        <w:rPr>
          <w:b/>
          <w:lang w:val="da-DK"/>
        </w:rPr>
        <w:t xml:space="preserve"> </w:t>
      </w:r>
      <w:proofErr w:type="spellStart"/>
      <w:r w:rsidRPr="005B2E82">
        <w:rPr>
          <w:b/>
          <w:lang w:val="da-DK"/>
        </w:rPr>
        <w:t>năng</w:t>
      </w:r>
      <w:proofErr w:type="spellEnd"/>
      <w:r w:rsidRPr="005B2E82">
        <w:rPr>
          <w:b/>
          <w:lang w:val="da-DK"/>
        </w:rPr>
        <w:t xml:space="preserve">: </w:t>
      </w:r>
      <w:proofErr w:type="spellStart"/>
      <w:r w:rsidRPr="005B2E82">
        <w:rPr>
          <w:lang w:val="da-DK"/>
        </w:rPr>
        <w:t>Mở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Tài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Khoản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Ngân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Hàng</w:t>
      </w:r>
      <w:proofErr w:type="spellEnd"/>
      <w:r w:rsidRPr="005B2E82">
        <w:rPr>
          <w:lang w:val="da-DK"/>
        </w:rPr>
        <w:t xml:space="preserve"> Online </w:t>
      </w:r>
      <w:proofErr w:type="spellStart"/>
      <w:r w:rsidRPr="005B2E82">
        <w:rPr>
          <w:lang w:val="da-DK"/>
        </w:rPr>
        <w:t>Có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Xác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Thực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eKYC</w:t>
      </w:r>
      <w:proofErr w:type="spellEnd"/>
    </w:p>
    <w:p w14:paraId="5C7CC65B" w14:textId="77777777" w:rsidR="00EC3D35" w:rsidRPr="005B2E82" w:rsidRDefault="00000000">
      <w:pPr>
        <w:rPr>
          <w:lang w:val="da-DK"/>
        </w:rPr>
      </w:pPr>
      <w:proofErr w:type="spellStart"/>
      <w:r w:rsidRPr="005B2E82">
        <w:rPr>
          <w:b/>
          <w:lang w:val="da-DK"/>
        </w:rPr>
        <w:t>Phân</w:t>
      </w:r>
      <w:proofErr w:type="spellEnd"/>
      <w:r w:rsidRPr="005B2E82">
        <w:rPr>
          <w:b/>
          <w:lang w:val="da-DK"/>
        </w:rPr>
        <w:t xml:space="preserve"> </w:t>
      </w:r>
      <w:proofErr w:type="spellStart"/>
      <w:r w:rsidRPr="005B2E82">
        <w:rPr>
          <w:b/>
          <w:lang w:val="da-DK"/>
        </w:rPr>
        <w:t>hệ</w:t>
      </w:r>
      <w:proofErr w:type="spellEnd"/>
      <w:r w:rsidRPr="005B2E82">
        <w:rPr>
          <w:b/>
          <w:lang w:val="da-DK"/>
        </w:rPr>
        <w:t xml:space="preserve">: </w:t>
      </w:r>
      <w:proofErr w:type="spellStart"/>
      <w:r w:rsidRPr="005B2E82">
        <w:rPr>
          <w:lang w:val="da-DK"/>
        </w:rPr>
        <w:t>Onboarding</w:t>
      </w:r>
      <w:proofErr w:type="spellEnd"/>
      <w:r w:rsidRPr="005B2E82">
        <w:rPr>
          <w:lang w:val="da-DK"/>
        </w:rPr>
        <w:t xml:space="preserve"> / </w:t>
      </w:r>
      <w:proofErr w:type="spellStart"/>
      <w:r w:rsidRPr="005B2E82">
        <w:rPr>
          <w:lang w:val="da-DK"/>
        </w:rPr>
        <w:t>eKYC</w:t>
      </w:r>
      <w:proofErr w:type="spellEnd"/>
    </w:p>
    <w:p w14:paraId="39D2789C" w14:textId="77777777" w:rsidR="00EC3D35" w:rsidRPr="005B2E82" w:rsidRDefault="00000000">
      <w:pPr>
        <w:rPr>
          <w:lang w:val="da-DK"/>
        </w:rPr>
      </w:pPr>
      <w:r w:rsidRPr="005B2E82">
        <w:rPr>
          <w:b/>
          <w:lang w:val="da-DK"/>
        </w:rPr>
        <w:t xml:space="preserve">User Story: </w:t>
      </w:r>
      <w:proofErr w:type="spellStart"/>
      <w:r w:rsidRPr="005B2E82">
        <w:rPr>
          <w:lang w:val="da-DK"/>
        </w:rPr>
        <w:t>Là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một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khách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hàng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mới</w:t>
      </w:r>
      <w:proofErr w:type="spellEnd"/>
      <w:r w:rsidRPr="005B2E82">
        <w:rPr>
          <w:lang w:val="da-DK"/>
        </w:rPr>
        <w:t xml:space="preserve">, </w:t>
      </w:r>
      <w:proofErr w:type="spellStart"/>
      <w:r w:rsidRPr="005B2E82">
        <w:rPr>
          <w:lang w:val="da-DK"/>
        </w:rPr>
        <w:t>tôi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muốn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mở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tài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khoản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trực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tuyến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và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hoàn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tất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eKYC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trên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kênh</w:t>
      </w:r>
      <w:proofErr w:type="spellEnd"/>
      <w:r w:rsidRPr="005B2E82">
        <w:rPr>
          <w:lang w:val="da-DK"/>
        </w:rPr>
        <w:t xml:space="preserve"> online </w:t>
      </w:r>
      <w:proofErr w:type="spellStart"/>
      <w:r w:rsidRPr="005B2E82">
        <w:rPr>
          <w:lang w:val="da-DK"/>
        </w:rPr>
        <w:t>để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không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phải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thực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hiện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toàn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bộ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quy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trình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tại</w:t>
      </w:r>
      <w:proofErr w:type="spellEnd"/>
      <w:r w:rsidRPr="005B2E82">
        <w:rPr>
          <w:lang w:val="da-DK"/>
        </w:rPr>
        <w:t xml:space="preserve"> </w:t>
      </w:r>
      <w:proofErr w:type="spellStart"/>
      <w:r w:rsidRPr="005B2E82">
        <w:rPr>
          <w:lang w:val="da-DK"/>
        </w:rPr>
        <w:t>quầy</w:t>
      </w:r>
      <w:proofErr w:type="spellEnd"/>
      <w:r w:rsidRPr="005B2E82">
        <w:rPr>
          <w:lang w:val="da-DK"/>
        </w:rPr>
        <w:t>.</w:t>
      </w:r>
    </w:p>
    <w:p w14:paraId="5A69D38F" w14:textId="77777777" w:rsidR="00EC3D35" w:rsidRDefault="00000000">
      <w:pPr>
        <w:spacing w:after="60"/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616"/>
        <w:gridCol w:w="3744"/>
      </w:tblGrid>
      <w:tr w:rsidR="00EC3D35" w14:paraId="1ADA1300" w14:textId="77777777">
        <w:trPr>
          <w:cantSplit/>
          <w:tblHeader/>
        </w:trPr>
        <w:tc>
          <w:tcPr>
            <w:tcW w:w="561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8E5FB7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Mục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tiêu</w:t>
            </w:r>
            <w:proofErr w:type="spellEnd"/>
          </w:p>
        </w:tc>
        <w:tc>
          <w:tcPr>
            <w:tcW w:w="374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9EC573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Giá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trị</w:t>
            </w:r>
            <w:proofErr w:type="spellEnd"/>
            <w:r>
              <w:rPr>
                <w:b/>
                <w:sz w:val="17"/>
              </w:rPr>
              <w:t>/Target</w:t>
            </w:r>
          </w:p>
        </w:tc>
      </w:tr>
      <w:tr w:rsidR="00EC3D35" w14:paraId="78648933" w14:textId="77777777">
        <w:trPr>
          <w:cantSplit/>
        </w:trPr>
        <w:tc>
          <w:tcPr>
            <w:tcW w:w="56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17A7D0" w14:textId="77777777" w:rsidR="00EC3D35" w:rsidRDefault="00000000">
            <w:pPr>
              <w:pStyle w:val="TableText"/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8DB4FA" w14:textId="77777777" w:rsidR="00EC3D35" w:rsidRDefault="00000000">
            <w:pPr>
              <w:pStyle w:val="TableText"/>
              <w:jc w:val="left"/>
            </w:pPr>
            <w:proofErr w:type="spellStart"/>
            <w:r>
              <w:t>Dưới</w:t>
            </w:r>
            <w:proofErr w:type="spellEnd"/>
            <w:r>
              <w:t xml:space="preserve"> 10 </w:t>
            </w:r>
            <w:proofErr w:type="spellStart"/>
            <w:r>
              <w:t>phút</w:t>
            </w:r>
            <w:proofErr w:type="spellEnd"/>
          </w:p>
        </w:tc>
      </w:tr>
      <w:tr w:rsidR="00EC3D35" w14:paraId="37B3D50A" w14:textId="77777777">
        <w:trPr>
          <w:cantSplit/>
        </w:trPr>
        <w:tc>
          <w:tcPr>
            <w:tcW w:w="56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F05413" w14:textId="77777777" w:rsidR="00EC3D35" w:rsidRDefault="00000000">
            <w:pPr>
              <w:pStyle w:val="TableText"/>
              <w:jc w:val="left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D64221" w14:textId="77777777" w:rsidR="00EC3D35" w:rsidRDefault="00000000">
            <w:pPr>
              <w:pStyle w:val="TableText"/>
              <w:jc w:val="left"/>
            </w:pPr>
            <w:proofErr w:type="spellStart"/>
            <w:r>
              <w:t>Giảm</w:t>
            </w:r>
            <w:proofErr w:type="spellEnd"/>
            <w:r>
              <w:t xml:space="preserve"> 70%</w:t>
            </w:r>
          </w:p>
        </w:tc>
      </w:tr>
      <w:tr w:rsidR="00EC3D35" w14:paraId="570A25AF" w14:textId="77777777">
        <w:trPr>
          <w:cantSplit/>
        </w:trPr>
        <w:tc>
          <w:tcPr>
            <w:tcW w:w="56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00AD96" w14:textId="77777777" w:rsidR="00EC3D35" w:rsidRDefault="00000000">
            <w:pPr>
              <w:pStyle w:val="TableText"/>
              <w:jc w:val="left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101BDF" w14:textId="77777777" w:rsidR="00EC3D35" w:rsidRDefault="00000000">
            <w:pPr>
              <w:pStyle w:val="TableText"/>
              <w:jc w:val="left"/>
            </w:pPr>
            <w:proofErr w:type="spellStart"/>
            <w:r>
              <w:t>Giảm</w:t>
            </w:r>
            <w:proofErr w:type="spellEnd"/>
            <w:r>
              <w:t xml:space="preserve"> 40–50%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</w:p>
        </w:tc>
      </w:tr>
      <w:tr w:rsidR="00EC3D35" w14:paraId="7CC8E901" w14:textId="77777777">
        <w:trPr>
          <w:cantSplit/>
        </w:trPr>
        <w:tc>
          <w:tcPr>
            <w:tcW w:w="56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54852A" w14:textId="77777777" w:rsidR="00EC3D35" w:rsidRDefault="00000000">
            <w:pPr>
              <w:pStyle w:val="TableText"/>
              <w:jc w:val="left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8566E3" w14:textId="77777777" w:rsidR="00EC3D35" w:rsidRDefault="00000000">
            <w:pPr>
              <w:pStyle w:val="TableText"/>
              <w:jc w:val="left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</w:tr>
    </w:tbl>
    <w:p w14:paraId="429FC3B3" w14:textId="77777777" w:rsidR="00EC3D35" w:rsidRDefault="00EC3D35">
      <w:pPr>
        <w:spacing w:after="40"/>
      </w:pPr>
    </w:p>
    <w:p w14:paraId="19E8BFF2" w14:textId="77777777" w:rsidR="00EC3D35" w:rsidRDefault="00000000">
      <w:pPr>
        <w:spacing w:before="80" w:after="40"/>
      </w:pPr>
      <w:r>
        <w:rPr>
          <w:b/>
        </w:rPr>
        <w:t xml:space="preserve">Trong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</w:t>
      </w:r>
    </w:p>
    <w:p w14:paraId="11186BED" w14:textId="77777777" w:rsidR="00EC3D35" w:rsidRDefault="00000000">
      <w:pPr>
        <w:pStyle w:val="BRDBullet"/>
        <w:ind w:hanging="259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OTP.</w:t>
      </w:r>
    </w:p>
    <w:p w14:paraId="70F121BC" w14:textId="77777777" w:rsidR="00EC3D35" w:rsidRDefault="00000000">
      <w:pPr>
        <w:pStyle w:val="BRDBullet"/>
        <w:ind w:hanging="259"/>
      </w:pPr>
      <w:proofErr w:type="spellStart"/>
      <w:r>
        <w:t>Chụp</w:t>
      </w:r>
      <w:proofErr w:type="spellEnd"/>
      <w:r>
        <w:t xml:space="preserve"> CCCD, OCR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>.</w:t>
      </w:r>
    </w:p>
    <w:p w14:paraId="6DA823CD" w14:textId="77777777" w:rsidR="00EC3D35" w:rsidRDefault="00000000">
      <w:pPr>
        <w:pStyle w:val="BRDBullet"/>
        <w:ind w:hanging="259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Face Matching, Liveness Detection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retry </w:t>
      </w:r>
      <w:proofErr w:type="spellStart"/>
      <w:r>
        <w:t>eKYC</w:t>
      </w:r>
      <w:proofErr w:type="spellEnd"/>
      <w:r>
        <w:t>.</w:t>
      </w:r>
    </w:p>
    <w:p w14:paraId="66726F13" w14:textId="77777777" w:rsidR="00EC3D35" w:rsidRDefault="00000000">
      <w:pPr>
        <w:pStyle w:val="BRDBullet"/>
        <w:ind w:hanging="259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CCCD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4F1C12A1" w14:textId="77777777" w:rsidR="00EC3D35" w:rsidRDefault="00000000">
      <w:pPr>
        <w:pStyle w:val="BRDBullet"/>
        <w:ind w:hanging="259"/>
      </w:pPr>
      <w:proofErr w:type="spellStart"/>
      <w:r>
        <w:t>Tạo</w:t>
      </w:r>
      <w:proofErr w:type="spellEnd"/>
      <w:r>
        <w:t xml:space="preserve"> CIF,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3038575" w14:textId="77777777" w:rsidR="00EC3D35" w:rsidRDefault="00000000">
      <w:pPr>
        <w:pStyle w:val="BRDBullet"/>
        <w:ind w:hanging="259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39237A40" w14:textId="77777777" w:rsidR="00EC3D35" w:rsidRDefault="00000000">
      <w:pPr>
        <w:pStyle w:val="BRDBullet"/>
        <w:ind w:hanging="259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Event Log,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popup/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115AB31" w14:textId="77777777" w:rsidR="00EC3D35" w:rsidRDefault="00000000">
      <w:pPr>
        <w:spacing w:before="80" w:after="40"/>
      </w:pPr>
      <w:proofErr w:type="spellStart"/>
      <w:r>
        <w:rPr>
          <w:b/>
        </w:rPr>
        <w:t>Ngoài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</w:t>
      </w:r>
    </w:p>
    <w:p w14:paraId="57553B49" w14:textId="77777777" w:rsidR="00EC3D35" w:rsidRDefault="00000000">
      <w:pPr>
        <w:pStyle w:val="BRDBullet"/>
        <w:ind w:hanging="259"/>
      </w:pPr>
      <w:r>
        <w:t xml:space="preserve">Quy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lần</w:t>
      </w:r>
      <w:proofErr w:type="spellEnd"/>
      <w:r>
        <w:t>.</w:t>
      </w:r>
    </w:p>
    <w:p w14:paraId="7BD03A1B" w14:textId="77777777" w:rsidR="00EC3D35" w:rsidRDefault="00000000">
      <w:pPr>
        <w:pStyle w:val="BRDBullet"/>
        <w:ind w:hanging="259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OTP;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>/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 xml:space="preserve">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>/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PIN.</w:t>
      </w:r>
    </w:p>
    <w:p w14:paraId="7E520ECC" w14:textId="77777777" w:rsidR="00EC3D35" w:rsidRDefault="00000000">
      <w:pPr>
        <w:pStyle w:val="BRDBullet"/>
        <w:ind w:hanging="259"/>
      </w:pPr>
      <w:r>
        <w:t xml:space="preserve">NFC, </w:t>
      </w:r>
      <w:proofErr w:type="spellStart"/>
      <w:r>
        <w:t>VNeID</w:t>
      </w:r>
      <w:proofErr w:type="spellEnd"/>
      <w:r>
        <w:t xml:space="preserve">, AML/PCRT, Drop-off Recovery,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jailbreak/root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D0EA504" w14:textId="77777777" w:rsidR="00EC3D35" w:rsidRDefault="00000000">
      <w:pPr>
        <w:pStyle w:val="BRDBullet"/>
        <w:ind w:hanging="259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5DD5C80" w14:textId="77777777" w:rsidR="00EC3D35" w:rsidRDefault="00000000"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online.</w:t>
      </w:r>
    </w:p>
    <w:p w14:paraId="3832705E" w14:textId="77777777" w:rsidR="00EC3D35" w:rsidRDefault="00000000"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thúc</w:t>
      </w:r>
      <w:proofErr w:type="spellEnd"/>
      <w:r>
        <w:rPr>
          <w:b/>
        </w:rPr>
        <w:t xml:space="preserve"> Happy Path: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020DA623" w14:textId="77777777" w:rsidR="00EC3D35" w:rsidRDefault="00000000">
      <w:pPr>
        <w:pStyle w:val="Heading2"/>
      </w:pPr>
      <w:bookmarkStart w:id="2" w:name="_Toc237036336"/>
      <w:r>
        <w:lastRenderedPageBreak/>
        <w:t xml:space="preserve">Các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(Acronyms)</w:t>
      </w:r>
      <w:bookmarkEnd w:id="2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EC3D35" w14:paraId="4D67CB2C" w14:textId="77777777">
        <w:trPr>
          <w:cantSplit/>
          <w:tblHeader/>
        </w:trPr>
        <w:tc>
          <w:tcPr>
            <w:tcW w:w="223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0AB33FA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Thuật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ngữ</w:t>
            </w:r>
            <w:proofErr w:type="spellEnd"/>
          </w:p>
        </w:tc>
        <w:tc>
          <w:tcPr>
            <w:tcW w:w="712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2F5DE8F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 xml:space="preserve">Định </w:t>
            </w:r>
            <w:proofErr w:type="spellStart"/>
            <w:r>
              <w:rPr>
                <w:b/>
                <w:sz w:val="17"/>
              </w:rPr>
              <w:t>nghĩa</w:t>
            </w:r>
            <w:proofErr w:type="spellEnd"/>
          </w:p>
        </w:tc>
      </w:tr>
      <w:tr w:rsidR="00EC3D35" w14:paraId="0CBFF2DF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EA2BCE" w14:textId="77777777" w:rsidR="00EC3D35" w:rsidRDefault="00000000">
            <w:pPr>
              <w:pStyle w:val="TableText"/>
              <w:jc w:val="center"/>
            </w:pPr>
            <w:proofErr w:type="spellStart"/>
            <w:r>
              <w:t>eKYC</w:t>
            </w:r>
            <w:proofErr w:type="spellEnd"/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9F48FE" w14:textId="77777777" w:rsidR="00EC3D35" w:rsidRDefault="00000000">
            <w:pPr>
              <w:pStyle w:val="TableText"/>
              <w:jc w:val="left"/>
            </w:pPr>
            <w:r>
              <w:t xml:space="preserve">Electronic Know Your Customer -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EC3D35" w14:paraId="0EAC999E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D50A23" w14:textId="77777777" w:rsidR="00EC3D35" w:rsidRDefault="00000000">
            <w:pPr>
              <w:pStyle w:val="TableText"/>
              <w:jc w:val="center"/>
            </w:pPr>
            <w:r>
              <w:t>OCR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F2B23D" w14:textId="77777777" w:rsidR="00EC3D35" w:rsidRDefault="00000000">
            <w:pPr>
              <w:pStyle w:val="TableText"/>
              <w:jc w:val="left"/>
            </w:pPr>
            <w:r>
              <w:t xml:space="preserve">Optical Character Recognition -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</w:p>
        </w:tc>
      </w:tr>
      <w:tr w:rsidR="00EC3D35" w14:paraId="01905CAC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8DF281" w14:textId="77777777" w:rsidR="00EC3D35" w:rsidRDefault="00000000">
            <w:pPr>
              <w:pStyle w:val="TableText"/>
              <w:jc w:val="center"/>
            </w:pPr>
            <w:r>
              <w:t>Face Matching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9D09DD" w14:textId="77777777" w:rsidR="00EC3D35" w:rsidRDefault="00000000">
            <w:pPr>
              <w:pStyle w:val="TableText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  <w:tr w:rsidR="00EC3D35" w14:paraId="5B9F5E17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3FEFDA" w14:textId="77777777" w:rsidR="00EC3D35" w:rsidRDefault="00000000">
            <w:pPr>
              <w:pStyle w:val="TableText"/>
              <w:jc w:val="center"/>
            </w:pPr>
            <w:r>
              <w:t>Liveness Detection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E14EF9" w14:textId="77777777" w:rsidR="00EC3D35" w:rsidRDefault="00000000">
            <w:pPr>
              <w:pStyle w:val="TableText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</w:tr>
      <w:tr w:rsidR="00EC3D35" w14:paraId="6993A896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E98052" w14:textId="77777777" w:rsidR="00EC3D35" w:rsidRDefault="00000000">
            <w:pPr>
              <w:pStyle w:val="TableText"/>
              <w:jc w:val="center"/>
            </w:pPr>
            <w:r>
              <w:t>CCCD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EC916C" w14:textId="77777777" w:rsidR="00EC3D35" w:rsidRDefault="00000000">
            <w:pPr>
              <w:pStyle w:val="TableText"/>
              <w:jc w:val="left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</w:tr>
      <w:tr w:rsidR="00EC3D35" w14:paraId="704F3D78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B75FDA" w14:textId="77777777" w:rsidR="00EC3D35" w:rsidRDefault="00000000">
            <w:pPr>
              <w:pStyle w:val="TableText"/>
              <w:jc w:val="center"/>
            </w:pPr>
            <w:r>
              <w:t>CIF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E51478" w14:textId="77777777" w:rsidR="00EC3D35" w:rsidRDefault="00000000">
            <w:pPr>
              <w:pStyle w:val="TableText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EC3D35" w14:paraId="307A042C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F62ACB" w14:textId="77777777" w:rsidR="00EC3D35" w:rsidRDefault="00000000">
            <w:pPr>
              <w:pStyle w:val="TableText"/>
              <w:jc w:val="center"/>
            </w:pPr>
            <w:r>
              <w:t>STK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D46D83" w14:textId="77777777" w:rsidR="00EC3D35" w:rsidRDefault="00000000">
            <w:pPr>
              <w:pStyle w:val="TableText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EC3D35" w14:paraId="5B7F95BF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FECDB2" w14:textId="77777777" w:rsidR="00EC3D35" w:rsidRDefault="00000000">
            <w:pPr>
              <w:pStyle w:val="TableText"/>
              <w:jc w:val="center"/>
            </w:pPr>
            <w:r>
              <w:t>OTP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260AF7" w14:textId="77777777" w:rsidR="00EC3D35" w:rsidRDefault="00000000">
            <w:pPr>
              <w:pStyle w:val="TableText"/>
              <w:jc w:val="left"/>
            </w:pPr>
            <w:r>
              <w:t xml:space="preserve">One-Time Password 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</w:p>
        </w:tc>
      </w:tr>
      <w:tr w:rsidR="00EC3D35" w14:paraId="772DEF5C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A0AF81" w14:textId="77777777" w:rsidR="00EC3D35" w:rsidRDefault="00000000">
            <w:pPr>
              <w:pStyle w:val="TableText"/>
              <w:jc w:val="center"/>
            </w:pPr>
            <w:proofErr w:type="spellStart"/>
            <w:r>
              <w:t>eBanking</w:t>
            </w:r>
            <w:proofErr w:type="spellEnd"/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79D003" w14:textId="77777777" w:rsidR="00EC3D35" w:rsidRDefault="00000000">
            <w:pPr>
              <w:pStyle w:val="TableText"/>
              <w:jc w:val="left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EC3D35" w14:paraId="6A2B8E20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448852" w14:textId="77777777" w:rsidR="00EC3D35" w:rsidRDefault="00000000">
            <w:pPr>
              <w:pStyle w:val="TableText"/>
              <w:jc w:val="center"/>
            </w:pPr>
            <w:r>
              <w:t>SĐT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2E7AD8" w14:textId="77777777" w:rsidR="00EC3D35" w:rsidRDefault="00000000">
            <w:pPr>
              <w:pStyle w:val="TableText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EC3D35" w14:paraId="4865A17C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F863C7" w14:textId="77777777" w:rsidR="00EC3D35" w:rsidRDefault="00000000">
            <w:pPr>
              <w:pStyle w:val="TableText"/>
              <w:jc w:val="center"/>
            </w:pPr>
            <w:r>
              <w:t>KPI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189054" w14:textId="77777777" w:rsidR="00EC3D35" w:rsidRDefault="00000000">
            <w:pPr>
              <w:pStyle w:val="TableText"/>
              <w:jc w:val="left"/>
            </w:pPr>
            <w:r>
              <w:t xml:space="preserve">Key Performance Indicator -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lường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EC3D35" w14:paraId="3EA101EA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F0EA02" w14:textId="77777777" w:rsidR="00EC3D35" w:rsidRDefault="00000000">
            <w:pPr>
              <w:pStyle w:val="TableText"/>
              <w:jc w:val="center"/>
            </w:pPr>
            <w:r>
              <w:t>NFR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4E585F" w14:textId="77777777" w:rsidR="00EC3D35" w:rsidRDefault="00000000">
            <w:pPr>
              <w:pStyle w:val="TableText"/>
              <w:jc w:val="left"/>
            </w:pPr>
            <w:r>
              <w:t xml:space="preserve">Non-Functional Requirement 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EC3D35" w14:paraId="4B3AD1B3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D339D6" w14:textId="77777777" w:rsidR="00EC3D35" w:rsidRDefault="00000000">
            <w:pPr>
              <w:pStyle w:val="TableText"/>
              <w:jc w:val="center"/>
            </w:pPr>
            <w:r>
              <w:t>BR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5E99B0" w14:textId="77777777" w:rsidR="00EC3D35" w:rsidRDefault="00000000">
            <w:pPr>
              <w:pStyle w:val="TableText"/>
              <w:jc w:val="left"/>
            </w:pPr>
            <w:r>
              <w:t xml:space="preserve">Business Requirement 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EC3D35" w14:paraId="0283F566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8B94EC" w14:textId="77777777" w:rsidR="00EC3D35" w:rsidRDefault="00000000">
            <w:pPr>
              <w:pStyle w:val="TableText"/>
              <w:jc w:val="center"/>
            </w:pPr>
            <w:r>
              <w:t>PIC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DCF3DB" w14:textId="77777777" w:rsidR="00EC3D35" w:rsidRDefault="00000000">
            <w:pPr>
              <w:pStyle w:val="TableText"/>
              <w:jc w:val="left"/>
            </w:pPr>
            <w:r>
              <w:t xml:space="preserve">Person In Charge -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</w:p>
        </w:tc>
      </w:tr>
      <w:tr w:rsidR="00EC3D35" w14:paraId="0E1F46B6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69FF8E" w14:textId="77777777" w:rsidR="00EC3D35" w:rsidRDefault="00000000">
            <w:pPr>
              <w:pStyle w:val="TableText"/>
              <w:jc w:val="center"/>
            </w:pPr>
            <w:r>
              <w:t>API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7DB897" w14:textId="77777777" w:rsidR="00EC3D35" w:rsidRDefault="00000000">
            <w:pPr>
              <w:pStyle w:val="TableText"/>
              <w:jc w:val="left"/>
            </w:pPr>
            <w:r>
              <w:t xml:space="preserve">Application Programming Interface -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EC3D35" w14:paraId="0668C8A3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E85D07" w14:textId="77777777" w:rsidR="00EC3D35" w:rsidRDefault="00000000">
            <w:pPr>
              <w:pStyle w:val="TableText"/>
              <w:jc w:val="center"/>
            </w:pPr>
            <w:r>
              <w:t>CTA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45B620" w14:textId="77777777" w:rsidR="00EC3D35" w:rsidRDefault="00000000">
            <w:pPr>
              <w:pStyle w:val="TableText"/>
              <w:jc w:val="left"/>
            </w:pPr>
            <w:r>
              <w:t xml:space="preserve">Call To Action -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/popup</w:t>
            </w:r>
          </w:p>
        </w:tc>
      </w:tr>
      <w:tr w:rsidR="00EC3D35" w14:paraId="6194A310" w14:textId="77777777">
        <w:trPr>
          <w:cantSplit/>
        </w:trPr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E5D4FA" w14:textId="77777777" w:rsidR="00EC3D35" w:rsidRDefault="00000000">
            <w:pPr>
              <w:pStyle w:val="TableText"/>
              <w:jc w:val="center"/>
            </w:pPr>
            <w:r>
              <w:t>Event Log</w:t>
            </w:r>
          </w:p>
        </w:tc>
        <w:tc>
          <w:tcPr>
            <w:tcW w:w="71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286AC4" w14:textId="77777777" w:rsidR="00EC3D35" w:rsidRDefault="00000000">
            <w:pPr>
              <w:pStyle w:val="TableText"/>
              <w:jc w:val="left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1E40900E" w14:textId="77777777" w:rsidR="00EC3D35" w:rsidRDefault="00EC3D35">
      <w:pPr>
        <w:spacing w:after="40"/>
      </w:pPr>
    </w:p>
    <w:p w14:paraId="2DE32A80" w14:textId="77777777" w:rsidR="00EC3D35" w:rsidRDefault="00000000">
      <w:pPr>
        <w:pStyle w:val="Heading2"/>
      </w:pPr>
      <w:bookmarkStart w:id="3" w:name="_Toc237036337"/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(Reference)</w:t>
      </w:r>
      <w:bookmarkEnd w:id="3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1440"/>
        <w:gridCol w:w="1872"/>
        <w:gridCol w:w="2304"/>
      </w:tblGrid>
      <w:tr w:rsidR="00EC3D35" w14:paraId="240A2CCF" w14:textId="77777777">
        <w:trPr>
          <w:cantSplit/>
          <w:tblHeader/>
        </w:trPr>
        <w:tc>
          <w:tcPr>
            <w:tcW w:w="374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EE239ED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tài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7D53999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Ngày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cập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nhật</w:t>
            </w:r>
            <w:proofErr w:type="spellEnd"/>
          </w:p>
        </w:tc>
        <w:tc>
          <w:tcPr>
            <w:tcW w:w="187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A0F903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Nguồn</w:t>
            </w:r>
            <w:proofErr w:type="spellEnd"/>
          </w:p>
        </w:tc>
        <w:tc>
          <w:tcPr>
            <w:tcW w:w="230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21BEAC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Ghi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chú</w:t>
            </w:r>
            <w:proofErr w:type="spellEnd"/>
          </w:p>
        </w:tc>
      </w:tr>
      <w:tr w:rsidR="00EC3D35" w14:paraId="6EC509F6" w14:textId="77777777">
        <w:trPr>
          <w:cantSplit/>
        </w:trPr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65BF3E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BRD-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online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- Ver 1.1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667049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04/08/2026</w:t>
            </w:r>
          </w:p>
        </w:tc>
        <w:tc>
          <w:tcPr>
            <w:tcW w:w="18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EE744A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BRD </w:t>
            </w:r>
            <w:proofErr w:type="spellStart"/>
            <w:r>
              <w:rPr>
                <w:sz w:val="17"/>
              </w:rPr>
              <w:t>nguồn</w:t>
            </w:r>
            <w:proofErr w:type="spellEnd"/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F0179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nghiệp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EC3D35" w14:paraId="31993463" w14:textId="77777777">
        <w:trPr>
          <w:cantSplit/>
        </w:trPr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1C1EFA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Validation Report BRD v1.0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DD12F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cấp</w:t>
            </w:r>
            <w:proofErr w:type="spellEnd"/>
          </w:p>
        </w:tc>
        <w:tc>
          <w:tcPr>
            <w:tcW w:w="18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2E80A1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Theo BRD </w:t>
            </w:r>
            <w:proofErr w:type="spellStart"/>
            <w:r>
              <w:rPr>
                <w:sz w:val="17"/>
              </w:rPr>
              <w:t>nguồn</w:t>
            </w:r>
            <w:proofErr w:type="spellEnd"/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09589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sửa</w:t>
            </w:r>
            <w:proofErr w:type="spellEnd"/>
            <w:r>
              <w:rPr>
                <w:sz w:val="17"/>
              </w:rPr>
              <w:t xml:space="preserve"> 1.1</w:t>
            </w:r>
          </w:p>
        </w:tc>
      </w:tr>
      <w:tr w:rsidR="00EC3D35" w14:paraId="701003EA" w14:textId="77777777">
        <w:trPr>
          <w:cantSplit/>
        </w:trPr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7B859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đồ</w:t>
            </w:r>
            <w:proofErr w:type="spellEnd"/>
            <w:r>
              <w:rPr>
                <w:sz w:val="17"/>
              </w:rPr>
              <w:t xml:space="preserve"> BPMN/Use Case/Activity </w:t>
            </w:r>
            <w:proofErr w:type="spellStart"/>
            <w:r>
              <w:rPr>
                <w:sz w:val="17"/>
              </w:rPr>
              <w:t>liên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BFF01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  <w:tc>
          <w:tcPr>
            <w:tcW w:w="18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6A186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Theo </w:t>
            </w:r>
            <w:proofErr w:type="spellStart"/>
            <w:r>
              <w:rPr>
                <w:sz w:val="17"/>
              </w:rPr>
              <w:t>danh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mục</w:t>
            </w:r>
            <w:proofErr w:type="spellEnd"/>
            <w:r>
              <w:rPr>
                <w:sz w:val="17"/>
              </w:rPr>
              <w:t xml:space="preserve"> BRD </w:t>
            </w:r>
            <w:proofErr w:type="spellStart"/>
            <w:r>
              <w:rPr>
                <w:sz w:val="17"/>
              </w:rPr>
              <w:t>nguồn</w:t>
            </w:r>
            <w:proofErr w:type="spellEnd"/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36881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chiếu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thức</w:t>
            </w:r>
            <w:proofErr w:type="spellEnd"/>
          </w:p>
        </w:tc>
      </w:tr>
    </w:tbl>
    <w:p w14:paraId="31732A3C" w14:textId="77777777" w:rsidR="00EC3D35" w:rsidRDefault="00EC3D35">
      <w:pPr>
        <w:spacing w:after="40"/>
      </w:pPr>
    </w:p>
    <w:p w14:paraId="2A280DF3" w14:textId="77777777" w:rsidR="00EC3D35" w:rsidRDefault="00000000">
      <w:pPr>
        <w:pStyle w:val="Heading1"/>
      </w:pPr>
      <w:bookmarkStart w:id="4" w:name="_Toc237036338"/>
      <w:r>
        <w:lastRenderedPageBreak/>
        <w:t>TỔNG QUAN VỀ HỆ THỐNG</w:t>
      </w:r>
      <w:bookmarkEnd w:id="4"/>
    </w:p>
    <w:p w14:paraId="5DABE80F" w14:textId="77777777" w:rsidR="00EC3D35" w:rsidRDefault="00000000">
      <w:pPr>
        <w:pStyle w:val="Heading2"/>
      </w:pPr>
      <w:bookmarkStart w:id="5" w:name="_Toc237036339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112"/>
        <w:gridCol w:w="1872"/>
      </w:tblGrid>
      <w:tr w:rsidR="00EC3D35" w14:paraId="08C89F82" w14:textId="77777777">
        <w:trPr>
          <w:cantSplit/>
          <w:tblHeader/>
        </w:trPr>
        <w:tc>
          <w:tcPr>
            <w:tcW w:w="237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F27DEA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Đối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tượng</w:t>
            </w:r>
            <w:proofErr w:type="spellEnd"/>
          </w:p>
        </w:tc>
        <w:tc>
          <w:tcPr>
            <w:tcW w:w="511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FD53427" w14:textId="77777777" w:rsidR="00EC3D35" w:rsidRPr="005B2E82" w:rsidRDefault="00000000">
            <w:pPr>
              <w:pStyle w:val="TableText"/>
              <w:jc w:val="center"/>
              <w:rPr>
                <w:lang w:val="da-DK"/>
              </w:rPr>
            </w:pPr>
            <w:proofErr w:type="spellStart"/>
            <w:r w:rsidRPr="005B2E82">
              <w:rPr>
                <w:b/>
                <w:sz w:val="17"/>
                <w:lang w:val="da-DK"/>
              </w:rPr>
              <w:t>Vai</w:t>
            </w:r>
            <w:proofErr w:type="spellEnd"/>
            <w:r w:rsidRPr="005B2E82">
              <w:rPr>
                <w:b/>
                <w:sz w:val="17"/>
                <w:lang w:val="da-DK"/>
              </w:rPr>
              <w:t xml:space="preserve"> </w:t>
            </w:r>
            <w:proofErr w:type="spellStart"/>
            <w:r w:rsidRPr="005B2E82">
              <w:rPr>
                <w:b/>
                <w:sz w:val="17"/>
                <w:lang w:val="da-DK"/>
              </w:rPr>
              <w:t>trò</w:t>
            </w:r>
            <w:proofErr w:type="spellEnd"/>
            <w:r w:rsidRPr="005B2E82">
              <w:rPr>
                <w:b/>
                <w:sz w:val="17"/>
                <w:lang w:val="da-DK"/>
              </w:rPr>
              <w:t xml:space="preserve"> </w:t>
            </w:r>
            <w:proofErr w:type="spellStart"/>
            <w:r w:rsidRPr="005B2E82">
              <w:rPr>
                <w:b/>
                <w:sz w:val="17"/>
                <w:lang w:val="da-DK"/>
              </w:rPr>
              <w:t>trong</w:t>
            </w:r>
            <w:proofErr w:type="spellEnd"/>
            <w:r w:rsidRPr="005B2E82">
              <w:rPr>
                <w:b/>
                <w:sz w:val="17"/>
                <w:lang w:val="da-DK"/>
              </w:rPr>
              <w:t xml:space="preserve"> </w:t>
            </w:r>
            <w:proofErr w:type="spellStart"/>
            <w:r w:rsidRPr="005B2E82">
              <w:rPr>
                <w:b/>
                <w:sz w:val="17"/>
                <w:lang w:val="da-DK"/>
              </w:rPr>
              <w:t>phạm</w:t>
            </w:r>
            <w:proofErr w:type="spellEnd"/>
            <w:r w:rsidRPr="005B2E82">
              <w:rPr>
                <w:b/>
                <w:sz w:val="17"/>
                <w:lang w:val="da-DK"/>
              </w:rPr>
              <w:t xml:space="preserve"> vi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13E943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Mức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độ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tham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gia</w:t>
            </w:r>
            <w:proofErr w:type="spellEnd"/>
          </w:p>
        </w:tc>
      </w:tr>
      <w:tr w:rsidR="00EC3D35" w14:paraId="5ED4A781" w14:textId="77777777">
        <w:trPr>
          <w:cantSplit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9BE139" w14:textId="77777777" w:rsidR="00EC3D35" w:rsidRDefault="00000000">
            <w:pPr>
              <w:pStyle w:val="TableText"/>
              <w:jc w:val="lef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511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1BF483" w14:textId="77777777" w:rsidR="00EC3D35" w:rsidRDefault="00000000">
            <w:pPr>
              <w:pStyle w:val="TableText"/>
              <w:jc w:val="left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 online.</w:t>
            </w:r>
          </w:p>
        </w:tc>
        <w:tc>
          <w:tcPr>
            <w:tcW w:w="18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803741" w14:textId="77777777" w:rsidR="00EC3D35" w:rsidRDefault="00000000">
            <w:pPr>
              <w:pStyle w:val="TableText"/>
              <w:jc w:val="left"/>
            </w:pPr>
            <w:proofErr w:type="spellStart"/>
            <w:r>
              <w:t>Chính</w:t>
            </w:r>
            <w:proofErr w:type="spellEnd"/>
          </w:p>
        </w:tc>
      </w:tr>
      <w:tr w:rsidR="00EC3D35" w14:paraId="41D8F217" w14:textId="77777777">
        <w:trPr>
          <w:cantSplit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2AF979" w14:textId="77777777" w:rsidR="00EC3D35" w:rsidRDefault="00000000">
            <w:pPr>
              <w:pStyle w:val="TableText"/>
              <w:jc w:val="left"/>
            </w:pPr>
            <w:r>
              <w:t>BA/PO/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511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B1693A" w14:textId="77777777" w:rsidR="00EC3D35" w:rsidRDefault="00000000">
            <w:pPr>
              <w:pStyle w:val="TableText"/>
              <w:jc w:val="lef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,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TBD.</w:t>
            </w:r>
          </w:p>
        </w:tc>
        <w:tc>
          <w:tcPr>
            <w:tcW w:w="18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1EC0D9" w14:textId="77777777" w:rsidR="00EC3D35" w:rsidRDefault="00000000">
            <w:pPr>
              <w:pStyle w:val="TableText"/>
              <w:jc w:val="lef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  <w:tr w:rsidR="00EC3D35" w14:paraId="2198FC92" w14:textId="77777777">
        <w:trPr>
          <w:cantSplit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CC2B1B" w14:textId="77777777" w:rsidR="00EC3D35" w:rsidRDefault="00000000">
            <w:pPr>
              <w:pStyle w:val="TableText"/>
              <w:jc w:val="left"/>
            </w:pPr>
            <w:proofErr w:type="spellStart"/>
            <w:r>
              <w:t>Cán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511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9E80FA" w14:textId="77777777" w:rsidR="00EC3D35" w:rsidRDefault="00000000">
            <w:pPr>
              <w:pStyle w:val="TableText"/>
              <w:jc w:val="left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eKYC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3 </w:t>
            </w:r>
            <w:proofErr w:type="spellStart"/>
            <w:r>
              <w:t>lần</w:t>
            </w:r>
            <w:proofErr w:type="spellEnd"/>
            <w:r>
              <w:t>.</w:t>
            </w:r>
          </w:p>
        </w:tc>
        <w:tc>
          <w:tcPr>
            <w:tcW w:w="18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C6CC50" w14:textId="77777777" w:rsidR="00EC3D35" w:rsidRDefault="00000000">
            <w:pPr>
              <w:pStyle w:val="TableText"/>
              <w:jc w:val="left"/>
            </w:pP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</w:tr>
    </w:tbl>
    <w:p w14:paraId="051E28E9" w14:textId="77777777" w:rsidR="00EC3D35" w:rsidRDefault="00EC3D35">
      <w:pPr>
        <w:spacing w:after="40"/>
      </w:pPr>
    </w:p>
    <w:p w14:paraId="71142B23" w14:textId="77777777" w:rsidR="00EC3D35" w:rsidRDefault="00000000">
      <w:pPr>
        <w:pStyle w:val="Heading2"/>
      </w:pPr>
      <w:bookmarkStart w:id="6" w:name="_Toc237036340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"/>
      <w:proofErr w:type="spellEnd"/>
    </w:p>
    <w:p w14:paraId="2DC7DC45" w14:textId="77777777" w:rsidR="00EC3D35" w:rsidRDefault="00000000">
      <w:pPr>
        <w:keepNext/>
        <w:jc w:val="center"/>
      </w:pPr>
      <w:r>
        <w:rPr>
          <w:noProof/>
        </w:rPr>
        <w:drawing>
          <wp:inline distT="0" distB="0" distL="0" distR="0" wp14:anchorId="13E5D94F" wp14:editId="73CE5D60">
            <wp:extent cx="5760720" cy="2736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yc-system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14F6" w14:textId="77777777" w:rsidR="00EC3D35" w:rsidRDefault="00000000">
      <w:pPr>
        <w:spacing w:after="140"/>
        <w:jc w:val="center"/>
      </w:pPr>
      <w:proofErr w:type="spellStart"/>
      <w:r>
        <w:rPr>
          <w:i/>
          <w:color w:val="404040"/>
          <w:sz w:val="18"/>
        </w:rPr>
        <w:t>Hình</w:t>
      </w:r>
      <w:proofErr w:type="spellEnd"/>
      <w:r>
        <w:rPr>
          <w:i/>
          <w:color w:val="404040"/>
          <w:sz w:val="18"/>
        </w:rPr>
        <w:t xml:space="preserve"> 1. </w:t>
      </w:r>
      <w:proofErr w:type="spellStart"/>
      <w:r>
        <w:rPr>
          <w:i/>
          <w:color w:val="404040"/>
          <w:sz w:val="18"/>
        </w:rPr>
        <w:t>Mô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hình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ngữ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cảnh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của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hành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trình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mở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tài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khoản</w:t>
      </w:r>
      <w:proofErr w:type="spellEnd"/>
      <w:r>
        <w:rPr>
          <w:i/>
          <w:color w:val="404040"/>
          <w:sz w:val="18"/>
        </w:rPr>
        <w:t xml:space="preserve"> online</w:t>
      </w:r>
    </w:p>
    <w:p w14:paraId="05E30FAA" w14:textId="77777777" w:rsidR="00EC3D35" w:rsidRDefault="00000000">
      <w:pPr>
        <w:spacing w:before="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. BRD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2DCAE9E" w14:textId="77777777" w:rsidR="00EC3D35" w:rsidRDefault="00000000">
      <w:pPr>
        <w:pStyle w:val="Heading2"/>
      </w:pPr>
      <w:bookmarkStart w:id="7" w:name="_Toc237036341"/>
      <w:r>
        <w:t xml:space="preserve">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7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816"/>
        <w:gridCol w:w="3168"/>
      </w:tblGrid>
      <w:tr w:rsidR="00EC3D35" w14:paraId="45999E50" w14:textId="77777777">
        <w:trPr>
          <w:cantSplit/>
          <w:tblHeader/>
        </w:trPr>
        <w:tc>
          <w:tcPr>
            <w:tcW w:w="237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723D6A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Hệ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thống</w:t>
            </w:r>
            <w:proofErr w:type="spellEnd"/>
          </w:p>
        </w:tc>
        <w:tc>
          <w:tcPr>
            <w:tcW w:w="381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4EE1324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 xml:space="preserve">Vai </w:t>
            </w:r>
            <w:proofErr w:type="spellStart"/>
            <w:r>
              <w:rPr>
                <w:b/>
                <w:sz w:val="17"/>
              </w:rPr>
              <w:t>trò</w:t>
            </w:r>
            <w:proofErr w:type="spellEnd"/>
          </w:p>
        </w:tc>
        <w:tc>
          <w:tcPr>
            <w:tcW w:w="316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61237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Phản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hồi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chính</w:t>
            </w:r>
            <w:proofErr w:type="spellEnd"/>
          </w:p>
        </w:tc>
      </w:tr>
      <w:tr w:rsidR="00EC3D35" w14:paraId="06B003A8" w14:textId="77777777">
        <w:trPr>
          <w:cantSplit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5B2AF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kênh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8D3A8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0A0D60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SĐT, OTP,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CCCD,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</w:p>
        </w:tc>
      </w:tr>
      <w:tr w:rsidR="00EC3D35" w14:paraId="706154EF" w14:textId="77777777">
        <w:trPr>
          <w:cantSplit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88E72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19641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OTP,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CCCD,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CIF/STK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21AFC7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OTP,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 CCCD, CIF, STK,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>/PIN</w:t>
            </w:r>
          </w:p>
        </w:tc>
      </w:tr>
      <w:tr w:rsidR="00EC3D35" w14:paraId="1C7AC1BA" w14:textId="77777777">
        <w:trPr>
          <w:cantSplit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04476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3396D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OCR CCCD, Face Matching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Liveness Detection.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2E122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OCR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</w:p>
        </w:tc>
      </w:tr>
    </w:tbl>
    <w:p w14:paraId="2C66BD76" w14:textId="77777777" w:rsidR="00EC3D35" w:rsidRDefault="00EC3D35">
      <w:pPr>
        <w:spacing w:after="40"/>
      </w:pPr>
    </w:p>
    <w:p w14:paraId="7C7F16E1" w14:textId="77777777" w:rsidR="00EC3D35" w:rsidRDefault="00000000">
      <w:pPr>
        <w:pStyle w:val="Heading1"/>
      </w:pPr>
      <w:bookmarkStart w:id="8" w:name="_Toc237036342"/>
      <w:r>
        <w:t>QUY TRÌNH NGHIỆP VỤ</w:t>
      </w:r>
      <w:bookmarkEnd w:id="8"/>
    </w:p>
    <w:p w14:paraId="329DACBA" w14:textId="77777777" w:rsidR="00EC3D35" w:rsidRDefault="00000000">
      <w:pPr>
        <w:spacing w:before="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To-Be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Happy Path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5F82021" w14:textId="77777777" w:rsidR="00EC3D35" w:rsidRDefault="00000000">
      <w:pPr>
        <w:pStyle w:val="Heading2"/>
      </w:pPr>
      <w:bookmarkStart w:id="9" w:name="_Toc237036343"/>
      <w:proofErr w:type="spellStart"/>
      <w:r>
        <w:lastRenderedPageBreak/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online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eKYC</w:t>
      </w:r>
      <w:bookmarkEnd w:id="9"/>
      <w:proofErr w:type="spellEnd"/>
    </w:p>
    <w:p w14:paraId="7AF5738B" w14:textId="77777777" w:rsidR="00EC3D35" w:rsidRDefault="00000000"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online.</w:t>
      </w:r>
    </w:p>
    <w:p w14:paraId="355E885E" w14:textId="77777777" w:rsidR="00EC3D35" w:rsidRDefault="00000000"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: </w:t>
      </w:r>
      <w:r>
        <w:t xml:space="preserve">CIF </w:t>
      </w:r>
      <w:proofErr w:type="spellStart"/>
      <w:r>
        <w:t>và</w:t>
      </w:r>
      <w:proofErr w:type="spellEnd"/>
      <w:r>
        <w:t xml:space="preserve"> STK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PIN.</w:t>
      </w:r>
    </w:p>
    <w:p w14:paraId="06A25525" w14:textId="77777777" w:rsidR="00EC3D35" w:rsidRDefault="00000000">
      <w:pPr>
        <w:pStyle w:val="Heading3"/>
      </w:pPr>
      <w:bookmarkStart w:id="10" w:name="_Toc237036344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10"/>
      <w:proofErr w:type="spellEnd"/>
    </w:p>
    <w:p w14:paraId="1CA91B80" w14:textId="77777777" w:rsidR="00EC3D35" w:rsidRDefault="00000000">
      <w:pPr>
        <w:keepNext/>
        <w:jc w:val="center"/>
      </w:pPr>
      <w:r>
        <w:rPr>
          <w:noProof/>
        </w:rPr>
        <w:drawing>
          <wp:inline distT="0" distB="0" distL="0" distR="0" wp14:anchorId="4EE1161F" wp14:editId="2C1A92FB">
            <wp:extent cx="5623560" cy="5975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yc-business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7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B3AD" w14:textId="77777777" w:rsidR="00EC3D35" w:rsidRDefault="00000000">
      <w:pPr>
        <w:spacing w:after="140"/>
        <w:jc w:val="center"/>
      </w:pPr>
      <w:proofErr w:type="spellStart"/>
      <w:r>
        <w:rPr>
          <w:i/>
          <w:color w:val="404040"/>
          <w:sz w:val="18"/>
        </w:rPr>
        <w:t>Hình</w:t>
      </w:r>
      <w:proofErr w:type="spellEnd"/>
      <w:r>
        <w:rPr>
          <w:i/>
          <w:color w:val="404040"/>
          <w:sz w:val="18"/>
        </w:rPr>
        <w:t xml:space="preserve"> 2. </w:t>
      </w:r>
      <w:proofErr w:type="spellStart"/>
      <w:r>
        <w:rPr>
          <w:i/>
          <w:color w:val="404040"/>
          <w:sz w:val="18"/>
        </w:rPr>
        <w:t>Luồng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nghiệp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vụ</w:t>
      </w:r>
      <w:proofErr w:type="spellEnd"/>
      <w:r>
        <w:rPr>
          <w:i/>
          <w:color w:val="404040"/>
          <w:sz w:val="18"/>
        </w:rPr>
        <w:t xml:space="preserve"> To-Be </w:t>
      </w:r>
      <w:proofErr w:type="spellStart"/>
      <w:r>
        <w:rPr>
          <w:i/>
          <w:color w:val="404040"/>
          <w:sz w:val="18"/>
        </w:rPr>
        <w:t>và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các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điểm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rẽ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nhánh</w:t>
      </w:r>
      <w:proofErr w:type="spellEnd"/>
      <w:r>
        <w:rPr>
          <w:i/>
          <w:color w:val="404040"/>
          <w:sz w:val="18"/>
        </w:rPr>
        <w:t xml:space="preserve"> </w:t>
      </w:r>
      <w:proofErr w:type="spellStart"/>
      <w:r>
        <w:rPr>
          <w:i/>
          <w:color w:val="404040"/>
          <w:sz w:val="18"/>
        </w:rPr>
        <w:t>chính</w:t>
      </w:r>
      <w:proofErr w:type="spellEnd"/>
    </w:p>
    <w:p w14:paraId="3049B3D6" w14:textId="77777777" w:rsidR="00EC3D35" w:rsidRDefault="00000000">
      <w:r>
        <w:br w:type="page"/>
      </w:r>
    </w:p>
    <w:p w14:paraId="1684F73B" w14:textId="77777777" w:rsidR="00EC3D35" w:rsidRDefault="00000000">
      <w:pPr>
        <w:pStyle w:val="Heading3"/>
      </w:pPr>
      <w:bookmarkStart w:id="11" w:name="_Toc237036345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3096"/>
        <w:gridCol w:w="3384"/>
      </w:tblGrid>
      <w:tr w:rsidR="00EC3D35" w14:paraId="17A02926" w14:textId="77777777">
        <w:trPr>
          <w:cantSplit/>
          <w:tblHeader/>
        </w:trPr>
        <w:tc>
          <w:tcPr>
            <w:tcW w:w="129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60D47C9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Bước</w:t>
            </w:r>
            <w:proofErr w:type="spellEnd"/>
          </w:p>
        </w:tc>
        <w:tc>
          <w:tcPr>
            <w:tcW w:w="15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687AA15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PIC</w:t>
            </w:r>
          </w:p>
        </w:tc>
        <w:tc>
          <w:tcPr>
            <w:tcW w:w="309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D94CD15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 xml:space="preserve">Thao </w:t>
            </w:r>
            <w:proofErr w:type="spellStart"/>
            <w:r>
              <w:rPr>
                <w:b/>
                <w:sz w:val="16"/>
              </w:rPr>
              <w:t>tác</w:t>
            </w:r>
            <w:proofErr w:type="spellEnd"/>
          </w:p>
        </w:tc>
        <w:tc>
          <w:tcPr>
            <w:tcW w:w="33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8C7639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Kết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quả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Nhánh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xử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lý</w:t>
            </w:r>
            <w:proofErr w:type="spellEnd"/>
          </w:p>
        </w:tc>
      </w:tr>
      <w:tr w:rsidR="00EC3D35" w14:paraId="31E29B1D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57525F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1.1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FFEFDD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A1B3C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online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7984A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70C9F705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6573F6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2.1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1E88B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6EF6D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thoại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FFAE2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sang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OTP.</w:t>
            </w:r>
          </w:p>
        </w:tc>
      </w:tr>
      <w:tr w:rsidR="00EC3D35" w14:paraId="75419765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1672A1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2.2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384F0C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3D60E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OTP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SĐT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BBDE0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OTP.</w:t>
            </w:r>
          </w:p>
        </w:tc>
      </w:tr>
      <w:tr w:rsidR="00EC3D35" w14:paraId="5F0A0912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59EA43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2.3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7CEDD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BC774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OTP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384DB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Nếu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hiển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P-OTP-001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7ADF93A7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0ADC18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2.4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AA556A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9BB56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OTP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8AE77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SĐT;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tục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5CFD1B1D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30676D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FCA0E1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B4C14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CCCD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68F14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49B1AE4A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061E12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3.2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BC800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87ED74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OCR/</w:t>
            </w:r>
            <w:proofErr w:type="spellStart"/>
            <w:r>
              <w:rPr>
                <w:sz w:val="17"/>
              </w:rPr>
              <w:t>trích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xuất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CCCD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AD2001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Thành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4.1;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đếm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4AE497A1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782440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4.1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137D2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B4E2B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6B2E8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0E8AFC3B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99EA3C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4.2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BBC51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85775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Face Matching + Liveness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3F6ED1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Thành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5.1;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đếm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080D3756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FB0EAC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5.1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6E888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790ED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Bổ</w:t>
            </w:r>
            <w:proofErr w:type="spellEnd"/>
            <w:r>
              <w:rPr>
                <w:sz w:val="17"/>
              </w:rPr>
              <w:t xml:space="preserve"> sung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3B3FD8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Hoàn </w:t>
            </w:r>
            <w:proofErr w:type="spellStart"/>
            <w:r>
              <w:rPr>
                <w:sz w:val="17"/>
              </w:rPr>
              <w:t>thiện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5C44D785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108713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5.2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1AE3E1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A511D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AB576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33B75BA0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0CDFA2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6.1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EC2D49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91FE6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lặp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DA31D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chối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CIF.</w:t>
            </w:r>
          </w:p>
        </w:tc>
      </w:tr>
      <w:tr w:rsidR="00EC3D35" w14:paraId="1C90F75D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42E464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6.2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408CF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6BF7B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CIF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0B964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55703880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6E6EE6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6.3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A1254E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20DA3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STK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60036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CIF.</w:t>
            </w:r>
          </w:p>
        </w:tc>
      </w:tr>
      <w:tr w:rsidR="00EC3D35" w14:paraId="1FE08DD6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34606A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6.4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639B2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43D61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Thông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7865A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57E753F1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AE203D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6.5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17814E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C8493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STK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AD2EC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sang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6C3F1598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8C165F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7.1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4321D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75FB1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2E6E0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sang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5E77F09C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2C6460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7.2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138FF8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86CF7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D124A7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Quy </w:t>
            </w:r>
            <w:proofErr w:type="spellStart"/>
            <w:r>
              <w:rPr>
                <w:sz w:val="17"/>
              </w:rPr>
              <w:t>tắc</w:t>
            </w:r>
            <w:proofErr w:type="spellEnd"/>
            <w:r>
              <w:rPr>
                <w:sz w:val="17"/>
              </w:rPr>
              <w:t xml:space="preserve"> chi </w:t>
            </w:r>
            <w:proofErr w:type="spellStart"/>
            <w:r>
              <w:rPr>
                <w:sz w:val="17"/>
              </w:rPr>
              <w:t>tiết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678F3238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5677A0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7.3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37FEA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30479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PIN 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377BA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thúc</w:t>
            </w:r>
            <w:proofErr w:type="spellEnd"/>
            <w:r>
              <w:rPr>
                <w:sz w:val="17"/>
              </w:rPr>
              <w:t xml:space="preserve"> Happy Path.</w:t>
            </w:r>
          </w:p>
        </w:tc>
      </w:tr>
    </w:tbl>
    <w:p w14:paraId="7B8680E8" w14:textId="77777777" w:rsidR="00EC3D35" w:rsidRDefault="00EC3D35">
      <w:pPr>
        <w:spacing w:after="40"/>
      </w:pPr>
    </w:p>
    <w:p w14:paraId="720C3A11" w14:textId="77777777" w:rsidR="00EC3D35" w:rsidRDefault="00000000">
      <w:pPr>
        <w:pStyle w:val="Heading2"/>
      </w:pPr>
      <w:bookmarkStart w:id="12" w:name="_Toc237036346"/>
      <w:proofErr w:type="spellStart"/>
      <w:r>
        <w:t>Luồng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bookmarkEnd w:id="12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2736"/>
        <w:gridCol w:w="3024"/>
        <w:gridCol w:w="2376"/>
      </w:tblGrid>
      <w:tr w:rsidR="00EC3D35" w14:paraId="31106803" w14:textId="77777777">
        <w:trPr>
          <w:cantSplit/>
          <w:tblHeader/>
        </w:trPr>
        <w:tc>
          <w:tcPr>
            <w:tcW w:w="122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A1C8CB2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73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44E5F8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Điều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kiện</w:t>
            </w:r>
            <w:proofErr w:type="spellEnd"/>
          </w:p>
        </w:tc>
        <w:tc>
          <w:tcPr>
            <w:tcW w:w="302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DB2C5B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Xử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lý</w:t>
            </w:r>
            <w:proofErr w:type="spellEnd"/>
          </w:p>
        </w:tc>
        <w:tc>
          <w:tcPr>
            <w:tcW w:w="237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E579588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Kết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quả</w:t>
            </w:r>
            <w:proofErr w:type="spellEnd"/>
          </w:p>
        </w:tc>
      </w:tr>
      <w:tr w:rsidR="00EC3D35" w14:paraId="65C8A7A3" w14:textId="77777777">
        <w:trPr>
          <w:cantSplit/>
        </w:trPr>
        <w:tc>
          <w:tcPr>
            <w:tcW w:w="12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72FA41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EX-01</w:t>
            </w:r>
          </w:p>
        </w:tc>
        <w:tc>
          <w:tcPr>
            <w:tcW w:w="27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F76E2D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OTP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</w:t>
            </w:r>
            <w:proofErr w:type="spellEnd"/>
          </w:p>
        </w:tc>
        <w:tc>
          <w:tcPr>
            <w:tcW w:w="30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4A70AB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Hiển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P-OTP-001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D10C1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BRD.</w:t>
            </w:r>
          </w:p>
        </w:tc>
      </w:tr>
      <w:tr w:rsidR="00EC3D35" w14:paraId="5CCE83A4" w14:textId="77777777">
        <w:trPr>
          <w:cantSplit/>
        </w:trPr>
        <w:tc>
          <w:tcPr>
            <w:tcW w:w="12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D412A5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EX-02</w:t>
            </w:r>
          </w:p>
        </w:tc>
        <w:tc>
          <w:tcPr>
            <w:tcW w:w="27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DC3C81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OCR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&lt; 3</w:t>
            </w:r>
          </w:p>
        </w:tc>
        <w:tc>
          <w:tcPr>
            <w:tcW w:w="30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09DE4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OCR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A22E1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tục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đếm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53EA4850" w14:textId="77777777">
        <w:trPr>
          <w:cantSplit/>
        </w:trPr>
        <w:tc>
          <w:tcPr>
            <w:tcW w:w="12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9D0444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EX-03</w:t>
            </w:r>
          </w:p>
        </w:tc>
        <w:tc>
          <w:tcPr>
            <w:tcW w:w="27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B98ECE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Face/Liveness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&lt; 3</w:t>
            </w:r>
          </w:p>
        </w:tc>
        <w:tc>
          <w:tcPr>
            <w:tcW w:w="30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A8301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4A494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tục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đếm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4B0E9A38" w14:textId="77777777">
        <w:trPr>
          <w:cantSplit/>
        </w:trPr>
        <w:tc>
          <w:tcPr>
            <w:tcW w:w="12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E51A40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lastRenderedPageBreak/>
              <w:t>EX-04</w:t>
            </w:r>
          </w:p>
        </w:tc>
        <w:tc>
          <w:tcPr>
            <w:tcW w:w="27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2CFD6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OCR + Face/Liveness </w:t>
            </w:r>
            <w:proofErr w:type="spellStart"/>
            <w:r>
              <w:rPr>
                <w:sz w:val="17"/>
              </w:rPr>
              <w:t>đạt</w:t>
            </w:r>
            <w:proofErr w:type="spellEnd"/>
            <w:r>
              <w:rPr>
                <w:sz w:val="17"/>
              </w:rPr>
              <w:t xml:space="preserve"> 3</w:t>
            </w:r>
          </w:p>
        </w:tc>
        <w:tc>
          <w:tcPr>
            <w:tcW w:w="30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01ADA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xét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duyệt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thủ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6F048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thúc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nhánh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6CDFE84B" w14:textId="77777777">
        <w:trPr>
          <w:cantSplit/>
        </w:trPr>
        <w:tc>
          <w:tcPr>
            <w:tcW w:w="12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3F4012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EX-05</w:t>
            </w:r>
          </w:p>
        </w:tc>
        <w:tc>
          <w:tcPr>
            <w:tcW w:w="27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89B154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CCCD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tại</w:t>
            </w:r>
            <w:proofErr w:type="spellEnd"/>
          </w:p>
        </w:tc>
        <w:tc>
          <w:tcPr>
            <w:tcW w:w="30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64C59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FD4F8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thúc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khác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4DF7CAE" w14:textId="77777777" w:rsidR="00EC3D35" w:rsidRDefault="00EC3D35">
      <w:pPr>
        <w:spacing w:after="40"/>
      </w:pPr>
    </w:p>
    <w:p w14:paraId="6CBF0DBA" w14:textId="77777777" w:rsidR="00EC3D35" w:rsidRDefault="00000000">
      <w:pPr>
        <w:pStyle w:val="Heading1"/>
      </w:pPr>
      <w:bookmarkStart w:id="13" w:name="_Toc237036347"/>
      <w:r>
        <w:t>YÊU CẦU CHỨC NĂNG NGƯỜI SỬ DỤNG</w:t>
      </w:r>
      <w:bookmarkEnd w:id="13"/>
    </w:p>
    <w:p w14:paraId="787E95B3" w14:textId="77777777" w:rsidR="00EC3D35" w:rsidRDefault="00000000">
      <w:pPr>
        <w:spacing w:before="0"/>
      </w:pPr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2B41DB0E" w14:textId="77777777" w:rsidR="00EC3D35" w:rsidRDefault="00000000">
      <w:pPr>
        <w:pStyle w:val="Heading2"/>
      </w:pPr>
      <w:bookmarkStart w:id="14" w:name="_Toc237036348"/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Onboarding/</w:t>
      </w:r>
      <w:proofErr w:type="spellStart"/>
      <w:r>
        <w:t>eKYC</w:t>
      </w:r>
      <w:bookmarkEnd w:id="14"/>
      <w:proofErr w:type="spellEnd"/>
    </w:p>
    <w:p w14:paraId="187D78A3" w14:textId="77777777" w:rsidR="00EC3D35" w:rsidRDefault="00000000">
      <w:pPr>
        <w:pStyle w:val="Heading3"/>
      </w:pPr>
      <w:bookmarkStart w:id="15" w:name="_Toc237036349"/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OTP</w:t>
      </w:r>
      <w:bookmarkEnd w:id="15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384"/>
        <w:gridCol w:w="2448"/>
      </w:tblGrid>
      <w:tr w:rsidR="00EC3D35" w14:paraId="1F84E118" w14:textId="77777777">
        <w:trPr>
          <w:cantSplit/>
          <w:tblHeader/>
        </w:trPr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089C2CF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Mã</w:t>
            </w:r>
            <w:proofErr w:type="spellEnd"/>
            <w:r>
              <w:rPr>
                <w:b/>
                <w:sz w:val="17"/>
              </w:rPr>
              <w:t xml:space="preserve"> YC</w:t>
            </w:r>
          </w:p>
        </w:tc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0033E8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cầu</w:t>
            </w:r>
            <w:proofErr w:type="spellEnd"/>
          </w:p>
        </w:tc>
        <w:tc>
          <w:tcPr>
            <w:tcW w:w="33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782141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  <w:tc>
          <w:tcPr>
            <w:tcW w:w="244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4496A6E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Kết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quả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Ngoại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lệ</w:t>
            </w:r>
            <w:proofErr w:type="spellEnd"/>
          </w:p>
        </w:tc>
      </w:tr>
      <w:tr w:rsidR="00EC3D35" w14:paraId="65B0B230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BC151C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FR-1.1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82A04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4B73BF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chức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online.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A449D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 xml:space="preserve"> onboarding.</w:t>
            </w:r>
          </w:p>
        </w:tc>
      </w:tr>
      <w:tr w:rsidR="00EC3D35" w14:paraId="0C8E81D5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B0BE6B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FR-2.1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85E6B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SĐT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EFC347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SĐT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2376B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OTP.</w:t>
            </w:r>
          </w:p>
        </w:tc>
      </w:tr>
      <w:tr w:rsidR="00EC3D35" w14:paraId="53E1F83B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178E10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FR-2.2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B1D2C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OTP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F0FE4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OTP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SĐT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56E02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OTP.</w:t>
            </w:r>
          </w:p>
        </w:tc>
      </w:tr>
      <w:tr w:rsidR="00EC3D35" w14:paraId="00D2310B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FCD4E4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FR-2.3/2.4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7FE00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OTP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C35FE4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OTP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426966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Sai: P-OTP-001;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hạn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AB0354F" w14:textId="77777777" w:rsidR="00EC3D35" w:rsidRDefault="00EC3D35">
      <w:pPr>
        <w:spacing w:after="40"/>
      </w:pPr>
    </w:p>
    <w:p w14:paraId="74F9E805" w14:textId="77777777" w:rsidR="00EC3D35" w:rsidRDefault="00000000">
      <w:pPr>
        <w:pStyle w:val="Heading3"/>
      </w:pPr>
      <w:bookmarkStart w:id="16" w:name="_Toc237036350"/>
      <w:r>
        <w:t xml:space="preserve">Thu </w:t>
      </w:r>
      <w:proofErr w:type="spellStart"/>
      <w:r>
        <w:t>thập</w:t>
      </w:r>
      <w:proofErr w:type="spellEnd"/>
      <w:r>
        <w:t xml:space="preserve"> CCCD </w:t>
      </w:r>
      <w:proofErr w:type="spellStart"/>
      <w:r>
        <w:t>và</w:t>
      </w:r>
      <w:proofErr w:type="spellEnd"/>
      <w:r>
        <w:t xml:space="preserve"> OCR</w:t>
      </w:r>
      <w:bookmarkEnd w:id="16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384"/>
        <w:gridCol w:w="2448"/>
      </w:tblGrid>
      <w:tr w:rsidR="00EC3D35" w14:paraId="3F96542A" w14:textId="77777777">
        <w:trPr>
          <w:cantSplit/>
          <w:tblHeader/>
        </w:trPr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24708B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Mã</w:t>
            </w:r>
            <w:proofErr w:type="spellEnd"/>
            <w:r>
              <w:rPr>
                <w:b/>
                <w:sz w:val="17"/>
              </w:rPr>
              <w:t xml:space="preserve"> YC</w:t>
            </w:r>
          </w:p>
        </w:tc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A26C85F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cầu</w:t>
            </w:r>
            <w:proofErr w:type="spellEnd"/>
          </w:p>
        </w:tc>
        <w:tc>
          <w:tcPr>
            <w:tcW w:w="33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CE1C791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  <w:tc>
          <w:tcPr>
            <w:tcW w:w="244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B1E47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Kết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quả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Ngoại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lệ</w:t>
            </w:r>
            <w:proofErr w:type="spellEnd"/>
          </w:p>
        </w:tc>
      </w:tr>
      <w:tr w:rsidR="00EC3D35" w14:paraId="6220E94F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27AC2C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FR-3.1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04D07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CCCD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BDBC04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E2E96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OCR.</w:t>
            </w:r>
          </w:p>
        </w:tc>
      </w:tr>
      <w:tr w:rsidR="00EC3D35" w14:paraId="73F097A6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A3744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FR-3.2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AFEBC8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OCR CCCD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F52F6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Trích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xuất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CCCD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282A6E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Thất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&lt; 3: P-EKYC-001; </w:t>
            </w:r>
            <w:proofErr w:type="spellStart"/>
            <w:r>
              <w:rPr>
                <w:sz w:val="17"/>
              </w:rPr>
              <w:t>đủ</w:t>
            </w:r>
            <w:proofErr w:type="spellEnd"/>
            <w:r>
              <w:rPr>
                <w:sz w:val="17"/>
              </w:rPr>
              <w:t xml:space="preserve"> 3: P-EKYC-002.</w:t>
            </w:r>
          </w:p>
        </w:tc>
      </w:tr>
    </w:tbl>
    <w:p w14:paraId="6FF6A567" w14:textId="77777777" w:rsidR="00EC3D35" w:rsidRDefault="00EC3D35">
      <w:pPr>
        <w:spacing w:after="40"/>
      </w:pPr>
    </w:p>
    <w:p w14:paraId="6434420C" w14:textId="77777777" w:rsidR="00EC3D35" w:rsidRDefault="00000000">
      <w:pPr>
        <w:pStyle w:val="Heading3"/>
      </w:pPr>
      <w:bookmarkStart w:id="17" w:name="_Toc237036351"/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bookmarkEnd w:id="17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384"/>
        <w:gridCol w:w="2448"/>
      </w:tblGrid>
      <w:tr w:rsidR="00EC3D35" w14:paraId="478661BF" w14:textId="77777777">
        <w:trPr>
          <w:cantSplit/>
          <w:tblHeader/>
        </w:trPr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D6BA4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Mã</w:t>
            </w:r>
            <w:proofErr w:type="spellEnd"/>
            <w:r>
              <w:rPr>
                <w:b/>
                <w:sz w:val="17"/>
              </w:rPr>
              <w:t xml:space="preserve"> YC</w:t>
            </w:r>
          </w:p>
        </w:tc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B4E93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cầu</w:t>
            </w:r>
            <w:proofErr w:type="spellEnd"/>
          </w:p>
        </w:tc>
        <w:tc>
          <w:tcPr>
            <w:tcW w:w="33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A62EDDD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  <w:tc>
          <w:tcPr>
            <w:tcW w:w="244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04C3B29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Kết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quả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Ngoại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lệ</w:t>
            </w:r>
            <w:proofErr w:type="spellEnd"/>
          </w:p>
        </w:tc>
      </w:tr>
      <w:tr w:rsidR="00EC3D35" w14:paraId="5F43CB18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60ABAA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FR-4.1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A652F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CA1FD4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33EE2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20DE62DF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D346C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FR-4.2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4E8806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Face/Liveness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C5183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hiện</w:t>
            </w:r>
            <w:proofErr w:type="spellEnd"/>
            <w:r>
              <w:rPr>
                <w:sz w:val="17"/>
              </w:rPr>
              <w:t xml:space="preserve"> Face Matching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Liveness Detection.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3E94C6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Thất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&lt; 3: P-EKYC-001; </w:t>
            </w:r>
            <w:proofErr w:type="spellStart"/>
            <w:r>
              <w:rPr>
                <w:sz w:val="17"/>
              </w:rPr>
              <w:t>đủ</w:t>
            </w:r>
            <w:proofErr w:type="spellEnd"/>
            <w:r>
              <w:rPr>
                <w:sz w:val="17"/>
              </w:rPr>
              <w:t xml:space="preserve"> 3: P-EKYC-002.</w:t>
            </w:r>
          </w:p>
        </w:tc>
      </w:tr>
    </w:tbl>
    <w:p w14:paraId="0E83D0EB" w14:textId="77777777" w:rsidR="00EC3D35" w:rsidRDefault="00EC3D35">
      <w:pPr>
        <w:spacing w:after="40"/>
      </w:pPr>
    </w:p>
    <w:p w14:paraId="71F27AEB" w14:textId="77777777" w:rsidR="00EC3D35" w:rsidRDefault="00000000">
      <w:pPr>
        <w:pStyle w:val="Heading3"/>
      </w:pPr>
      <w:bookmarkStart w:id="18" w:name="_Toc237036352"/>
      <w:r>
        <w:lastRenderedPageBreak/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18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384"/>
        <w:gridCol w:w="2448"/>
      </w:tblGrid>
      <w:tr w:rsidR="00EC3D35" w14:paraId="3F86090D" w14:textId="77777777">
        <w:trPr>
          <w:cantSplit/>
          <w:tblHeader/>
        </w:trPr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E62885F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Mã</w:t>
            </w:r>
            <w:proofErr w:type="spellEnd"/>
            <w:r>
              <w:rPr>
                <w:b/>
                <w:sz w:val="17"/>
              </w:rPr>
              <w:t xml:space="preserve"> YC</w:t>
            </w:r>
          </w:p>
        </w:tc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516A038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cầu</w:t>
            </w:r>
            <w:proofErr w:type="spellEnd"/>
          </w:p>
        </w:tc>
        <w:tc>
          <w:tcPr>
            <w:tcW w:w="33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00D59FC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  <w:tc>
          <w:tcPr>
            <w:tcW w:w="244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B4209FD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Kết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quả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Ngoại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lệ</w:t>
            </w:r>
            <w:proofErr w:type="spellEnd"/>
          </w:p>
        </w:tc>
      </w:tr>
      <w:tr w:rsidR="00EC3D35" w14:paraId="6EF81A61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15FEE8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FR-5.1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E0D33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Bổ</w:t>
            </w:r>
            <w:proofErr w:type="spellEnd"/>
            <w:r>
              <w:rPr>
                <w:sz w:val="17"/>
              </w:rPr>
              <w:t xml:space="preserve"> sung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12A82A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bổ</w:t>
            </w:r>
            <w:proofErr w:type="spellEnd"/>
            <w:r>
              <w:rPr>
                <w:sz w:val="17"/>
              </w:rPr>
              <w:t xml:space="preserve"> sung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CA10E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4446848E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18E3C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FR-5.2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E698A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7B9006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50D69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3005413F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580517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FR-6.1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C8247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trùng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2BAC4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hay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7D828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: P-DUP-001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chối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tục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45BD3AA1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A4DD62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FR-6.2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CDEE1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CIF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33BB0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99D64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CIF.</w:t>
            </w:r>
          </w:p>
        </w:tc>
      </w:tr>
      <w:tr w:rsidR="00EC3D35" w14:paraId="423BB0E4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7F031D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FR-6.3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A7341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STK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865E4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CIF.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DB904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STK.</w:t>
            </w:r>
          </w:p>
        </w:tc>
      </w:tr>
      <w:tr w:rsidR="00EC3D35" w14:paraId="0679FB38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FDE948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FR-6.4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EB297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Thông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A206C1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Thông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E9FC1F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Hiển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2D7BEBFC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A7518A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FR-6.5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EFC577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Cung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STK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77581E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Cung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hiển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vừa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7C7AB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sang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618FCEA" w14:textId="77777777" w:rsidR="00EC3D35" w:rsidRDefault="00EC3D35">
      <w:pPr>
        <w:spacing w:after="40"/>
      </w:pPr>
    </w:p>
    <w:p w14:paraId="07AB52BC" w14:textId="77777777" w:rsidR="00EC3D35" w:rsidRDefault="00000000">
      <w:pPr>
        <w:pStyle w:val="Heading3"/>
      </w:pPr>
      <w:bookmarkStart w:id="19" w:name="_Toc237036353"/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eBanking</w:t>
      </w:r>
      <w:bookmarkEnd w:id="19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384"/>
        <w:gridCol w:w="2448"/>
      </w:tblGrid>
      <w:tr w:rsidR="00EC3D35" w14:paraId="72545EFE" w14:textId="77777777">
        <w:trPr>
          <w:cantSplit/>
          <w:tblHeader/>
        </w:trPr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291B2D7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Mã</w:t>
            </w:r>
            <w:proofErr w:type="spellEnd"/>
            <w:r>
              <w:rPr>
                <w:b/>
                <w:sz w:val="17"/>
              </w:rPr>
              <w:t xml:space="preserve"> YC</w:t>
            </w:r>
          </w:p>
        </w:tc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A86B2F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cầu</w:t>
            </w:r>
            <w:proofErr w:type="spellEnd"/>
          </w:p>
        </w:tc>
        <w:tc>
          <w:tcPr>
            <w:tcW w:w="33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C8C141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  <w:tc>
          <w:tcPr>
            <w:tcW w:w="244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4EC250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Kết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quả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Ngoại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lệ</w:t>
            </w:r>
            <w:proofErr w:type="spellEnd"/>
          </w:p>
        </w:tc>
      </w:tr>
      <w:tr w:rsidR="00EC3D35" w14:paraId="283DC016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CD28FE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FR-7.1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AA4F5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B2D037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EAA16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Ghi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2E397E79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FEC828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FR-7.2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51A14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A4756A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391077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Quy </w:t>
            </w:r>
            <w:proofErr w:type="spellStart"/>
            <w:r>
              <w:rPr>
                <w:sz w:val="17"/>
              </w:rPr>
              <w:t>tắc</w:t>
            </w:r>
            <w:proofErr w:type="spellEnd"/>
            <w:r>
              <w:rPr>
                <w:sz w:val="17"/>
              </w:rPr>
              <w:t xml:space="preserve"> chi </w:t>
            </w:r>
            <w:proofErr w:type="spellStart"/>
            <w:r>
              <w:rPr>
                <w:sz w:val="17"/>
              </w:rPr>
              <w:t>tiết</w:t>
            </w:r>
            <w:proofErr w:type="spellEnd"/>
            <w:r>
              <w:rPr>
                <w:sz w:val="17"/>
              </w:rPr>
              <w:t>: TBD.</w:t>
            </w:r>
          </w:p>
        </w:tc>
      </w:tr>
      <w:tr w:rsidR="00EC3D35" w14:paraId="7D38234E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B5A83E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>FR-7.3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044CE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PIN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064568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Cho </w:t>
            </w:r>
            <w:proofErr w:type="spellStart"/>
            <w:r>
              <w:rPr>
                <w:sz w:val="17"/>
              </w:rPr>
              <w:t>phép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PIN 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A16F4F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Quy </w:t>
            </w:r>
            <w:proofErr w:type="spellStart"/>
            <w:r>
              <w:rPr>
                <w:sz w:val="17"/>
              </w:rPr>
              <w:t>tắc</w:t>
            </w:r>
            <w:proofErr w:type="spellEnd"/>
            <w:r>
              <w:rPr>
                <w:sz w:val="17"/>
              </w:rPr>
              <w:t xml:space="preserve"> chi </w:t>
            </w:r>
            <w:proofErr w:type="spellStart"/>
            <w:r>
              <w:rPr>
                <w:sz w:val="17"/>
              </w:rPr>
              <w:t>tiết</w:t>
            </w:r>
            <w:proofErr w:type="spellEnd"/>
            <w:r>
              <w:rPr>
                <w:sz w:val="17"/>
              </w:rPr>
              <w:t xml:space="preserve">: TBD;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DAF5FF8" w14:textId="77777777" w:rsidR="00EC3D35" w:rsidRDefault="00EC3D35">
      <w:pPr>
        <w:spacing w:after="40"/>
      </w:pPr>
    </w:p>
    <w:p w14:paraId="7C019803" w14:textId="77777777" w:rsidR="00EC3D35" w:rsidRDefault="00000000">
      <w:pPr>
        <w:pStyle w:val="Heading2"/>
      </w:pPr>
      <w:bookmarkStart w:id="20" w:name="_Toc237036354"/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20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6192"/>
        <w:gridCol w:w="1800"/>
      </w:tblGrid>
      <w:tr w:rsidR="00EC3D35" w14:paraId="11102B0C" w14:textId="77777777">
        <w:trPr>
          <w:cantSplit/>
          <w:tblHeader/>
        </w:trPr>
        <w:tc>
          <w:tcPr>
            <w:tcW w:w="136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31B315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619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B0208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Nội</w:t>
            </w:r>
            <w:proofErr w:type="spellEnd"/>
            <w:r>
              <w:rPr>
                <w:b/>
                <w:sz w:val="17"/>
              </w:rPr>
              <w:t xml:space="preserve"> dung </w:t>
            </w:r>
            <w:proofErr w:type="spellStart"/>
            <w:r>
              <w:rPr>
                <w:b/>
                <w:sz w:val="17"/>
              </w:rPr>
              <w:t>quy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tắc</w:t>
            </w:r>
            <w:proofErr w:type="spellEnd"/>
          </w:p>
        </w:tc>
        <w:tc>
          <w:tcPr>
            <w:tcW w:w="180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DD4E4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Trạng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thái</w:t>
            </w:r>
            <w:proofErr w:type="spellEnd"/>
          </w:p>
        </w:tc>
      </w:tr>
      <w:tr w:rsidR="00EC3D35" w14:paraId="07D25FB8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502282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BR-01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48A31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Luồng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SĐT </w:t>
            </w:r>
            <w:proofErr w:type="spellStart"/>
            <w:r>
              <w:rPr>
                <w:sz w:val="17"/>
              </w:rPr>
              <w:t>gồm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SĐT →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OTP →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OTP →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A5058A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65A2C737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AED9F4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BR-02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EC43C0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OTP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EFFBF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56FEF40F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C16C90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BR-03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6E932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lực</w:t>
            </w:r>
            <w:proofErr w:type="spellEnd"/>
            <w:r>
              <w:rPr>
                <w:sz w:val="17"/>
              </w:rPr>
              <w:t xml:space="preserve"> OTP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BRD.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0FF38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3041E6A3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E5D81E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BR-04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A0A342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OCR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Face Matching/Liveness </w:t>
            </w:r>
            <w:proofErr w:type="spellStart"/>
            <w:r>
              <w:rPr>
                <w:sz w:val="17"/>
              </w:rPr>
              <w:t>sử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đếm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A3E2D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5A1E5CF2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39CC36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BR-05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5C1B0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đủ</w:t>
            </w:r>
            <w:proofErr w:type="spellEnd"/>
            <w:r>
              <w:rPr>
                <w:sz w:val="17"/>
              </w:rPr>
              <w:t xml:space="preserve"> 3: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đúng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855BC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2A3444A1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E09B96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BR-06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BDA40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đạt</w:t>
            </w:r>
            <w:proofErr w:type="spellEnd"/>
            <w:r>
              <w:rPr>
                <w:sz w:val="17"/>
              </w:rPr>
              <w:t xml:space="preserve"> 3: </w:t>
            </w:r>
            <w:proofErr w:type="spellStart"/>
            <w:r>
              <w:rPr>
                <w:sz w:val="17"/>
              </w:rPr>
              <w:t>chuyển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xét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duyệt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thủ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thúc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nhánh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49A46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15F0CCF0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39A616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BR-07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A56C6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eKYC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dẫn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3CF0D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22BB18D5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F2E2B0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BR-08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EF490F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CCCD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tại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thúc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D2BD7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3CB347D5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B4695C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BR-09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3AE149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CCCD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luồng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CCCD </w:t>
            </w:r>
            <w:proofErr w:type="spellStart"/>
            <w:r>
              <w:rPr>
                <w:sz w:val="17"/>
              </w:rPr>
              <w:t>khác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E198E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1A8EFD49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D78A86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lastRenderedPageBreak/>
              <w:t>BR-10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EA0FD9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CCCD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tục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CIF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STK.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6EB12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EC3D35" w14:paraId="507EB396" w14:textId="77777777">
        <w:trPr>
          <w:cantSplit/>
        </w:trPr>
        <w:tc>
          <w:tcPr>
            <w:tcW w:w="13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97A45F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BR-11</w:t>
            </w:r>
          </w:p>
        </w:tc>
        <w:tc>
          <w:tcPr>
            <w:tcW w:w="61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89BBF6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Happy Path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thúc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PIN 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FC9221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</w:tbl>
    <w:p w14:paraId="27BC52CB" w14:textId="77777777" w:rsidR="00EC3D35" w:rsidRDefault="00EC3D35">
      <w:pPr>
        <w:spacing w:after="40"/>
      </w:pPr>
    </w:p>
    <w:p w14:paraId="7EC0EC4A" w14:textId="77777777" w:rsidR="00EC3D35" w:rsidRDefault="00000000">
      <w:pPr>
        <w:pStyle w:val="Heading2"/>
      </w:pPr>
      <w:bookmarkStart w:id="21" w:name="_Toc237036355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21"/>
      <w:proofErr w:type="spellEnd"/>
    </w:p>
    <w:p w14:paraId="4A35DC14" w14:textId="77777777" w:rsidR="00EC3D35" w:rsidRDefault="00000000">
      <w:pPr>
        <w:pStyle w:val="Heading3"/>
      </w:pPr>
      <w:bookmarkStart w:id="22" w:name="_Toc237036356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bookmarkEnd w:id="22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2664"/>
        <w:gridCol w:w="1656"/>
      </w:tblGrid>
      <w:tr w:rsidR="00EC3D35" w14:paraId="1DBB9C63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48B539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Nhóm</w:t>
            </w:r>
            <w:proofErr w:type="spellEnd"/>
          </w:p>
        </w:tc>
        <w:tc>
          <w:tcPr>
            <w:tcW w:w="33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5D09E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266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3518D40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 xml:space="preserve">Cung </w:t>
            </w:r>
            <w:proofErr w:type="spellStart"/>
            <w:r>
              <w:rPr>
                <w:b/>
                <w:sz w:val="17"/>
              </w:rPr>
              <w:t>cấp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Tạo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bởi</w:t>
            </w:r>
            <w:proofErr w:type="spellEnd"/>
          </w:p>
        </w:tc>
        <w:tc>
          <w:tcPr>
            <w:tcW w:w="165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AA4C23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Thời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điểm</w:t>
            </w:r>
            <w:proofErr w:type="spellEnd"/>
          </w:p>
        </w:tc>
      </w:tr>
      <w:tr w:rsidR="00EC3D35" w14:paraId="72270639" w14:textId="77777777">
        <w:trPr>
          <w:cantSplit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6B44B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SĐT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38675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thoại</w:t>
            </w:r>
            <w:proofErr w:type="spellEnd"/>
            <w:r>
              <w:rPr>
                <w:sz w:val="17"/>
              </w:rPr>
              <w:t>, OTP</w:t>
            </w:r>
          </w:p>
        </w:tc>
        <w:tc>
          <w:tcPr>
            <w:tcW w:w="26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E1514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</w:p>
        </w:tc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F8782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2</w:t>
            </w:r>
          </w:p>
        </w:tc>
      </w:tr>
      <w:tr w:rsidR="00EC3D35" w14:paraId="6A8D1650" w14:textId="77777777">
        <w:trPr>
          <w:cantSplit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26BB8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Giấy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tờ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F52FF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CCCD,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OCR</w:t>
            </w:r>
          </w:p>
        </w:tc>
        <w:tc>
          <w:tcPr>
            <w:tcW w:w="26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3CFAB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</w:p>
        </w:tc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6BAB0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3</w:t>
            </w:r>
          </w:p>
        </w:tc>
      </w:tr>
      <w:tr w:rsidR="00EC3D35" w14:paraId="06C0F997" w14:textId="77777777">
        <w:trPr>
          <w:cantSplit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9DF50C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Sinh </w:t>
            </w:r>
            <w:proofErr w:type="spellStart"/>
            <w:r>
              <w:rPr>
                <w:sz w:val="17"/>
              </w:rPr>
              <w:t>trắc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học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CE9C1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Face/Liveness</w:t>
            </w:r>
          </w:p>
        </w:tc>
        <w:tc>
          <w:tcPr>
            <w:tcW w:w="26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47B45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</w:p>
        </w:tc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DE431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4</w:t>
            </w:r>
          </w:p>
        </w:tc>
      </w:tr>
      <w:tr w:rsidR="00EC3D35" w14:paraId="481B196B" w14:textId="77777777">
        <w:trPr>
          <w:cantSplit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33D1B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018511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Thông tin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</w:p>
        </w:tc>
        <w:tc>
          <w:tcPr>
            <w:tcW w:w="26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5AB55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ECA8F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5</w:t>
            </w:r>
          </w:p>
        </w:tc>
      </w:tr>
      <w:tr w:rsidR="00EC3D35" w14:paraId="2E82906D" w14:textId="77777777">
        <w:trPr>
          <w:cantSplit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AB0A3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B3D2D9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Thông tin CCCD,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trùng</w:t>
            </w:r>
            <w:proofErr w:type="spellEnd"/>
          </w:p>
        </w:tc>
        <w:tc>
          <w:tcPr>
            <w:tcW w:w="26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AC93C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ADA43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6</w:t>
            </w:r>
          </w:p>
        </w:tc>
      </w:tr>
      <w:tr w:rsidR="00EC3D35" w14:paraId="1B11A1F9" w14:textId="77777777">
        <w:trPr>
          <w:cantSplit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EB7E6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Tài </w:t>
            </w:r>
            <w:proofErr w:type="spellStart"/>
            <w:r>
              <w:rPr>
                <w:sz w:val="17"/>
              </w:rPr>
              <w:t>khoản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5C7F2C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CIF, STK,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</w:p>
        </w:tc>
        <w:tc>
          <w:tcPr>
            <w:tcW w:w="26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87815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79D5F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6</w:t>
            </w:r>
          </w:p>
        </w:tc>
      </w:tr>
      <w:tr w:rsidR="00EC3D35" w14:paraId="5990DFB5" w14:textId="77777777">
        <w:trPr>
          <w:cantSplit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7F870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6AF80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>, PIN</w:t>
            </w:r>
          </w:p>
        </w:tc>
        <w:tc>
          <w:tcPr>
            <w:tcW w:w="26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B9BCA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87D8B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7</w:t>
            </w:r>
          </w:p>
        </w:tc>
      </w:tr>
    </w:tbl>
    <w:p w14:paraId="25E301B1" w14:textId="77777777" w:rsidR="00EC3D35" w:rsidRDefault="00EC3D35">
      <w:pPr>
        <w:spacing w:after="40"/>
      </w:pPr>
    </w:p>
    <w:p w14:paraId="10C49C1A" w14:textId="77777777" w:rsidR="00EC3D35" w:rsidRDefault="00000000">
      <w:pPr>
        <w:pStyle w:val="Heading3"/>
      </w:pPr>
      <w:bookmarkStart w:id="23" w:name="_Toc237036357"/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bookmarkEnd w:id="23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2520"/>
        <w:gridCol w:w="3096"/>
      </w:tblGrid>
      <w:tr w:rsidR="00EC3D35" w14:paraId="58B43D97" w14:textId="77777777">
        <w:trPr>
          <w:cantSplit/>
          <w:tblHeader/>
        </w:trPr>
        <w:tc>
          <w:tcPr>
            <w:tcW w:w="86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A538C8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288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A80385C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 xml:space="preserve">Trường </w:t>
            </w:r>
            <w:proofErr w:type="spellStart"/>
            <w:r>
              <w:rPr>
                <w:b/>
                <w:sz w:val="16"/>
              </w:rPr>
              <w:t>nghiệp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vụ</w:t>
            </w:r>
            <w:proofErr w:type="spellEnd"/>
          </w:p>
        </w:tc>
        <w:tc>
          <w:tcPr>
            <w:tcW w:w="252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FEE3E2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System field</w:t>
            </w:r>
          </w:p>
        </w:tc>
        <w:tc>
          <w:tcPr>
            <w:tcW w:w="309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479335D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Kiểu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dữ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liệu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Mức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bắt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buộc</w:t>
            </w:r>
            <w:proofErr w:type="spellEnd"/>
          </w:p>
        </w:tc>
      </w:tr>
      <w:tr w:rsidR="00EC3D35" w14:paraId="7ECF76A2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ABBCA6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70EA4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thoại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D83B3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phoneNumber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64D1BF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String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28EA274E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07146B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A7388B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>OTP</w:t>
            </w:r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31071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otp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E9A1A0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String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5286FDB1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F2AD4F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EF7E9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Ảnh</w:t>
            </w:r>
            <w:proofErr w:type="spellEnd"/>
            <w:r>
              <w:rPr>
                <w:sz w:val="16"/>
              </w:rPr>
              <w:t xml:space="preserve"> CCCD</w:t>
            </w:r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D897A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cccdImage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400831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Binary/Image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0FBBA5BC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BF4A7E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99796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OCR</w:t>
            </w:r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D4002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ocrResult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176CF5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Object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3DD51218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D1E6A7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8A67D8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>Thông tin CCCD</w:t>
            </w:r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BE6E6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cccdInfo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9E7AAD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Object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2E3E1040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23F4FE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7A78A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Ảnh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khuôn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mặt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74A53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faceImage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F23DE9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Binary/Image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4D59FCC2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0243CA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EF5C5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B7870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ekycResult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C2C059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Object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73038605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4283EF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CC190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đếm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E9EE8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ekycFailureCount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706C9D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Integer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409F4A1E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39567D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B7F02C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Thông tin </w:t>
            </w:r>
            <w:proofErr w:type="spellStart"/>
            <w:r>
              <w:rPr>
                <w:sz w:val="16"/>
              </w:rPr>
              <w:t>đăng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ký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859E0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registrationInfo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0B53EC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Object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20371DCA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EB4261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5E692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thái</w:t>
            </w:r>
            <w:proofErr w:type="spellEnd"/>
            <w:r>
              <w:rPr>
                <w:sz w:val="16"/>
              </w:rPr>
              <w:t xml:space="preserve"> CCCD </w:t>
            </w:r>
            <w:proofErr w:type="spellStart"/>
            <w:r>
              <w:rPr>
                <w:sz w:val="16"/>
              </w:rPr>
              <w:t>trùng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F4651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cccdDuplicateStatus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D7FDF9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Boolean/Status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12628308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7E8A2C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87B83C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>CIF</w:t>
            </w:r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B3D88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cif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874B59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String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tạo</w:t>
            </w:r>
            <w:proofErr w:type="spellEnd"/>
          </w:p>
        </w:tc>
      </w:tr>
      <w:tr w:rsidR="00EC3D35" w14:paraId="59E472F2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497A62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E8EF72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>STK</w:t>
            </w:r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36CD3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accountNumber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6AB668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String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tạo</w:t>
            </w:r>
            <w:proofErr w:type="spellEnd"/>
          </w:p>
        </w:tc>
      </w:tr>
      <w:tr w:rsidR="00EC3D35" w14:paraId="60D0CA82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1A8C7A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8BE0A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tài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khoản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35AF8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accountOpeningStatus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9B6725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Status /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</w:p>
        </w:tc>
      </w:tr>
      <w:tr w:rsidR="00EC3D35" w14:paraId="69CF87DD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F5D5C9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1763D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eBanking</w:t>
            </w:r>
            <w:proofErr w:type="spellEnd"/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5D6D6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eBankingSetupStatus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3A8A12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Status / Sau </w:t>
            </w:r>
            <w:proofErr w:type="spellStart"/>
            <w:r>
              <w:rPr>
                <w:sz w:val="16"/>
              </w:rPr>
              <w:t>thiết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lập</w:t>
            </w:r>
            <w:proofErr w:type="spellEnd"/>
          </w:p>
        </w:tc>
      </w:tr>
      <w:tr w:rsidR="00EC3D35" w14:paraId="204B4AE6" w14:textId="77777777">
        <w:trPr>
          <w:cantSplit/>
        </w:trPr>
        <w:tc>
          <w:tcPr>
            <w:tcW w:w="8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9C1362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lastRenderedPageBreak/>
              <w:t>15</w:t>
            </w:r>
          </w:p>
        </w:tc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A0783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thái</w:t>
            </w:r>
            <w:proofErr w:type="spellEnd"/>
            <w:r>
              <w:rPr>
                <w:sz w:val="16"/>
              </w:rPr>
              <w:t xml:space="preserve"> PIN</w:t>
            </w:r>
          </w:p>
        </w:tc>
        <w:tc>
          <w:tcPr>
            <w:tcW w:w="252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31634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pinSetupStatus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BA4739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Status / Sau </w:t>
            </w:r>
            <w:proofErr w:type="spellStart"/>
            <w:r>
              <w:rPr>
                <w:sz w:val="16"/>
              </w:rPr>
              <w:t>thiết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lập</w:t>
            </w:r>
            <w:proofErr w:type="spellEnd"/>
          </w:p>
        </w:tc>
      </w:tr>
    </w:tbl>
    <w:p w14:paraId="03851055" w14:textId="77777777" w:rsidR="00EC3D35" w:rsidRDefault="00EC3D35">
      <w:pPr>
        <w:spacing w:after="40"/>
      </w:pPr>
    </w:p>
    <w:p w14:paraId="22D037E4" w14:textId="77777777" w:rsidR="00EC3D35" w:rsidRDefault="00000000">
      <w:pPr>
        <w:pStyle w:val="Heading3"/>
      </w:pPr>
      <w:bookmarkStart w:id="24" w:name="_Toc237036358"/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4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088"/>
        <w:gridCol w:w="2232"/>
        <w:gridCol w:w="2592"/>
      </w:tblGrid>
      <w:tr w:rsidR="00EC3D35" w14:paraId="6B20D4D2" w14:textId="77777777">
        <w:trPr>
          <w:cantSplit/>
          <w:tblHeader/>
        </w:trPr>
        <w:tc>
          <w:tcPr>
            <w:tcW w:w="244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8FCE359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Trường</w:t>
            </w:r>
          </w:p>
        </w:tc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8AA85AF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Nguồn</w:t>
            </w:r>
            <w:proofErr w:type="spellEnd"/>
          </w:p>
        </w:tc>
        <w:tc>
          <w:tcPr>
            <w:tcW w:w="223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D72E78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Đích</w:t>
            </w:r>
            <w:proofErr w:type="spellEnd"/>
          </w:p>
        </w:tc>
        <w:tc>
          <w:tcPr>
            <w:tcW w:w="259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A1E654C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Logic</w:t>
            </w:r>
          </w:p>
        </w:tc>
      </w:tr>
      <w:tr w:rsidR="00EC3D35" w14:paraId="4681C777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916FA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phoneNumber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otp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76359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F1968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27876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Truyền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gửi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OTP.</w:t>
            </w:r>
          </w:p>
        </w:tc>
      </w:tr>
      <w:tr w:rsidR="00EC3D35" w14:paraId="56B82CAF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CE0CA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cccdImage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C8362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D1C40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5A9FF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Gửi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ảnh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để</w:t>
            </w:r>
            <w:proofErr w:type="spellEnd"/>
            <w:r>
              <w:rPr>
                <w:sz w:val="16"/>
              </w:rPr>
              <w:t xml:space="preserve"> OCR.</w:t>
            </w:r>
          </w:p>
        </w:tc>
      </w:tr>
      <w:tr w:rsidR="00EC3D35" w14:paraId="7DC5F91A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9720D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ocrResult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cccdInfo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D4E90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FD49B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0137C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OCR; </w:t>
            </w:r>
            <w:proofErr w:type="spellStart"/>
            <w:r>
              <w:rPr>
                <w:sz w:val="16"/>
              </w:rPr>
              <w:t>dùng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trùng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14329321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F2478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faceImage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AF64F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C0CD1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88CD2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Gửi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ảnh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để</w:t>
            </w:r>
            <w:proofErr w:type="spellEnd"/>
            <w:r>
              <w:rPr>
                <w:sz w:val="16"/>
              </w:rPr>
              <w:t xml:space="preserve"> Face Matching + Liveness.</w:t>
            </w:r>
          </w:p>
        </w:tc>
      </w:tr>
      <w:tr w:rsidR="00EC3D35" w14:paraId="7C882E26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43238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ekycResult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B75B1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2D97C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24B03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5F917F69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5F6CA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ekycFailureCount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D81E7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15358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Luồng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B3AA1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Tăng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khi</w:t>
            </w:r>
            <w:proofErr w:type="spellEnd"/>
            <w:r>
              <w:rPr>
                <w:sz w:val="16"/>
              </w:rPr>
              <w:t xml:space="preserve"> OCR 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Face/Liveness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dùng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chung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08A3B8EE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D1C26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registrationInfo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1C9CE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BCF4F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0E321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Truyền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4B5DEBA0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FA348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cccdDuplicateStatus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BD6C5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F13A6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Luồng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tài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khoản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59D57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Rẽ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nhánh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tiếp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tục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061B95F9" w14:textId="77777777">
        <w:trPr>
          <w:cantSplit/>
        </w:trPr>
        <w:tc>
          <w:tcPr>
            <w:tcW w:w="244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252CF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cif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accountNumber</w:t>
            </w:r>
            <w:proofErr w:type="spellEnd"/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3B20C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644CE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E7FE82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Sinh </w:t>
            </w:r>
            <w:proofErr w:type="spellStart"/>
            <w:r>
              <w:rPr>
                <w:sz w:val="16"/>
              </w:rPr>
              <w:t>khi</w:t>
            </w:r>
            <w:proofErr w:type="spellEnd"/>
            <w:r>
              <w:rPr>
                <w:sz w:val="16"/>
              </w:rPr>
              <w:t xml:space="preserve"> CCCD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B5535A4" w14:textId="77777777" w:rsidR="00EC3D35" w:rsidRDefault="00EC3D35">
      <w:pPr>
        <w:spacing w:after="40"/>
      </w:pPr>
    </w:p>
    <w:p w14:paraId="409A3D38" w14:textId="77777777" w:rsidR="00EC3D35" w:rsidRDefault="00000000">
      <w:pPr>
        <w:pStyle w:val="Heading2"/>
      </w:pPr>
      <w:bookmarkStart w:id="25" w:name="_Toc237036359"/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popup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25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2952"/>
        <w:gridCol w:w="2088"/>
      </w:tblGrid>
      <w:tr w:rsidR="00EC3D35" w14:paraId="462644A9" w14:textId="77777777">
        <w:trPr>
          <w:cantSplit/>
          <w:tblHeader/>
        </w:trPr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82B695A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Mã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lỗi</w:t>
            </w:r>
            <w:proofErr w:type="spellEnd"/>
            <w:r>
              <w:rPr>
                <w:b/>
                <w:sz w:val="16"/>
              </w:rPr>
              <w:t>/Popup</w:t>
            </w:r>
          </w:p>
        </w:tc>
        <w:tc>
          <w:tcPr>
            <w:tcW w:w="223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75A3FF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Điều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kiện</w:t>
            </w:r>
            <w:proofErr w:type="spellEnd"/>
          </w:p>
        </w:tc>
        <w:tc>
          <w:tcPr>
            <w:tcW w:w="295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02142AF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Nội</w:t>
            </w:r>
            <w:proofErr w:type="spellEnd"/>
            <w:r>
              <w:rPr>
                <w:b/>
                <w:sz w:val="16"/>
              </w:rPr>
              <w:t xml:space="preserve"> dung </w:t>
            </w:r>
            <w:proofErr w:type="spellStart"/>
            <w:r>
              <w:rPr>
                <w:b/>
                <w:sz w:val="16"/>
              </w:rPr>
              <w:t>hiển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thị</w:t>
            </w:r>
            <w:proofErr w:type="spellEnd"/>
          </w:p>
        </w:tc>
        <w:tc>
          <w:tcPr>
            <w:tcW w:w="208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707ED4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Xử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lý</w:t>
            </w:r>
            <w:proofErr w:type="spellEnd"/>
            <w:r>
              <w:rPr>
                <w:b/>
                <w:sz w:val="16"/>
              </w:rPr>
              <w:t>/CTA</w:t>
            </w:r>
          </w:p>
        </w:tc>
      </w:tr>
      <w:tr w:rsidR="00EC3D35" w14:paraId="44CE7556" w14:textId="77777777">
        <w:trPr>
          <w:cantSplit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24E402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ERR_OTP_001</w:t>
            </w:r>
            <w:r>
              <w:rPr>
                <w:sz w:val="16"/>
              </w:rPr>
              <w:br/>
              <w:t>P-OTP-001</w:t>
            </w:r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4BE7AF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OTP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hợp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lệ</w:t>
            </w:r>
            <w:proofErr w:type="spellEnd"/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03FEF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Mã</w:t>
            </w:r>
            <w:proofErr w:type="spellEnd"/>
            <w:r>
              <w:rPr>
                <w:sz w:val="16"/>
              </w:rPr>
              <w:t xml:space="preserve"> OTP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hợp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lệ</w:t>
            </w:r>
            <w:proofErr w:type="spellEnd"/>
            <w:r>
              <w:rPr>
                <w:sz w:val="16"/>
              </w:rPr>
              <w:t xml:space="preserve">. Vui </w:t>
            </w:r>
            <w:proofErr w:type="spellStart"/>
            <w:r>
              <w:rPr>
                <w:sz w:val="16"/>
              </w:rPr>
              <w:t>lòng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mã</w:t>
            </w:r>
            <w:proofErr w:type="spellEnd"/>
            <w:r>
              <w:rPr>
                <w:sz w:val="16"/>
              </w:rPr>
              <w:t xml:space="preserve"> OTP.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581946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CTA: </w:t>
            </w:r>
            <w:proofErr w:type="spellStart"/>
            <w:r>
              <w:rPr>
                <w:sz w:val="16"/>
              </w:rPr>
              <w:t>Nhập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 OTP; quay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bước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nhập</w:t>
            </w:r>
            <w:proofErr w:type="spellEnd"/>
            <w:r>
              <w:rPr>
                <w:sz w:val="16"/>
              </w:rPr>
              <w:t xml:space="preserve"> OTP;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lần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thử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75B79A36" w14:textId="77777777">
        <w:trPr>
          <w:cantSplit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784C2B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ERR_EKYC_001</w:t>
            </w:r>
            <w:r>
              <w:rPr>
                <w:sz w:val="16"/>
              </w:rPr>
              <w:br/>
              <w:t>P-EKYC-001</w:t>
            </w:r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0EE4FE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OCR 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Face/Liveness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tổng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 xml:space="preserve"> &lt; 3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738FCF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Thông tin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chưa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đạt</w:t>
            </w:r>
            <w:proofErr w:type="spellEnd"/>
            <w:r>
              <w:rPr>
                <w:sz w:val="16"/>
              </w:rPr>
              <w:t xml:space="preserve">. Vui </w:t>
            </w:r>
            <w:proofErr w:type="spellStart"/>
            <w:r>
              <w:rPr>
                <w:sz w:val="16"/>
              </w:rPr>
              <w:t>lòng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bước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60C022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CTA: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; quay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đúng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bước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vừa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5460A674" w14:textId="77777777">
        <w:trPr>
          <w:cantSplit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A3FCDC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ERR_EKYC_002</w:t>
            </w:r>
            <w:r>
              <w:rPr>
                <w:sz w:val="16"/>
              </w:rPr>
              <w:br/>
              <w:t>P-EKYC-002</w:t>
            </w:r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28457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Tổng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đạt</w:t>
            </w:r>
            <w:proofErr w:type="spellEnd"/>
            <w:r>
              <w:rPr>
                <w:sz w:val="16"/>
              </w:rPr>
              <w:t xml:space="preserve"> 3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FE7D6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chuyển</w:t>
            </w:r>
            <w:proofErr w:type="spellEnd"/>
            <w:r>
              <w:rPr>
                <w:sz w:val="16"/>
              </w:rPr>
              <w:t xml:space="preserve"> sang </w:t>
            </w:r>
            <w:proofErr w:type="spellStart"/>
            <w:r>
              <w:rPr>
                <w:sz w:val="16"/>
              </w:rPr>
              <w:t>xét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duyệt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công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1E1D8E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CTA: </w:t>
            </w:r>
            <w:proofErr w:type="spellStart"/>
            <w:r>
              <w:rPr>
                <w:sz w:val="16"/>
              </w:rPr>
              <w:t>Đã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hiểu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thúc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nhánh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7DEBEDDF" w14:textId="77777777">
        <w:trPr>
          <w:cantSplit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DE9020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ERR_CCCD_001</w:t>
            </w:r>
            <w:r>
              <w:rPr>
                <w:sz w:val="16"/>
              </w:rPr>
              <w:br/>
              <w:t>P-DUP-001</w:t>
            </w:r>
          </w:p>
        </w:tc>
        <w:tc>
          <w:tcPr>
            <w:tcW w:w="22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4BE940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CCCD </w:t>
            </w:r>
            <w:proofErr w:type="spellStart"/>
            <w:r>
              <w:rPr>
                <w:sz w:val="16"/>
              </w:rPr>
              <w:t>đã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tồn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tại</w:t>
            </w:r>
            <w:proofErr w:type="spellEnd"/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401CFB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CCCD </w:t>
            </w:r>
            <w:proofErr w:type="spellStart"/>
            <w:r>
              <w:rPr>
                <w:sz w:val="16"/>
              </w:rPr>
              <w:t>đã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tồn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trong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tiếp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tục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A4B621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CTA: </w:t>
            </w:r>
            <w:proofErr w:type="spellStart"/>
            <w:r>
              <w:rPr>
                <w:sz w:val="16"/>
              </w:rPr>
              <w:t>Đóng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thúc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phiên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5F1174B4" w14:textId="77777777" w:rsidR="00EC3D35" w:rsidRDefault="00EC3D35">
      <w:pPr>
        <w:spacing w:after="40"/>
      </w:pPr>
    </w:p>
    <w:p w14:paraId="3BB6FE6C" w14:textId="77777777" w:rsidR="00EC3D35" w:rsidRDefault="00000000">
      <w:pPr>
        <w:pStyle w:val="Heading2"/>
      </w:pPr>
      <w:bookmarkStart w:id="26" w:name="_Toc237036360"/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bookmarkEnd w:id="26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160"/>
        <w:gridCol w:w="2304"/>
        <w:gridCol w:w="3600"/>
      </w:tblGrid>
      <w:tr w:rsidR="00EC3D35" w14:paraId="1D07AB8A" w14:textId="77777777">
        <w:trPr>
          <w:cantSplit/>
          <w:tblHeader/>
        </w:trPr>
        <w:tc>
          <w:tcPr>
            <w:tcW w:w="129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4B57B0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16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6FEEB4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Given</w:t>
            </w:r>
          </w:p>
        </w:tc>
        <w:tc>
          <w:tcPr>
            <w:tcW w:w="230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253B4B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When</w:t>
            </w:r>
          </w:p>
        </w:tc>
        <w:tc>
          <w:tcPr>
            <w:tcW w:w="360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760862A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Then</w:t>
            </w:r>
          </w:p>
        </w:tc>
      </w:tr>
      <w:tr w:rsidR="00EC3D35" w14:paraId="7DB4C08C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4C7C0A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AC-01</w:t>
            </w:r>
          </w:p>
        </w:tc>
        <w:tc>
          <w:tcPr>
            <w:tcW w:w="21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3F5A3B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đầu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trình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757807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OTP </w:t>
            </w:r>
            <w:proofErr w:type="spellStart"/>
            <w:r>
              <w:rPr>
                <w:sz w:val="16"/>
              </w:rPr>
              <w:t>hợp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lệ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eKYC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thành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công</w:t>
            </w:r>
            <w:proofErr w:type="spellEnd"/>
            <w:r>
              <w:rPr>
                <w:sz w:val="16"/>
              </w:rPr>
              <w:t xml:space="preserve">; CCCD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trùng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hợp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lệ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8A824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Tạo</w:t>
            </w:r>
            <w:proofErr w:type="spellEnd"/>
            <w:r>
              <w:rPr>
                <w:sz w:val="16"/>
              </w:rPr>
              <w:t xml:space="preserve"> CIF, STK; </w:t>
            </w:r>
            <w:proofErr w:type="spellStart"/>
            <w:r>
              <w:rPr>
                <w:sz w:val="16"/>
              </w:rPr>
              <w:t>thông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báo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thành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công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thiết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lập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eBanking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mật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khẩu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PIN.</w:t>
            </w:r>
          </w:p>
        </w:tc>
      </w:tr>
      <w:tr w:rsidR="00EC3D35" w14:paraId="11765821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4BA423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lastRenderedPageBreak/>
              <w:t>AC-02</w:t>
            </w:r>
          </w:p>
        </w:tc>
        <w:tc>
          <w:tcPr>
            <w:tcW w:w="21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E48E2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SĐT.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2D89C3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OTP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hợp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lệ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0AEEC1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Hiển </w:t>
            </w:r>
            <w:proofErr w:type="spellStart"/>
            <w:r>
              <w:rPr>
                <w:sz w:val="16"/>
              </w:rPr>
              <w:t>thị</w:t>
            </w:r>
            <w:proofErr w:type="spellEnd"/>
            <w:r>
              <w:rPr>
                <w:sz w:val="16"/>
              </w:rPr>
              <w:t xml:space="preserve"> P-OTP-001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phép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6C83C215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1FA0C4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AC-03</w:t>
            </w:r>
          </w:p>
        </w:tc>
        <w:tc>
          <w:tcPr>
            <w:tcW w:w="21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672A36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OCR 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Face/Liveness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CB3D8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Tổng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chưa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đạt</w:t>
            </w:r>
            <w:proofErr w:type="spellEnd"/>
            <w:r>
              <w:rPr>
                <w:sz w:val="16"/>
              </w:rPr>
              <w:t xml:space="preserve"> 3.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030FD9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Hiển </w:t>
            </w:r>
            <w:proofErr w:type="spellStart"/>
            <w:r>
              <w:rPr>
                <w:sz w:val="16"/>
              </w:rPr>
              <w:t>thị</w:t>
            </w:r>
            <w:proofErr w:type="spellEnd"/>
            <w:r>
              <w:rPr>
                <w:sz w:val="16"/>
              </w:rPr>
              <w:t xml:space="preserve"> P-EKYC-001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đúng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bước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tương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03C9A51C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B9A00F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AC-04</w:t>
            </w:r>
          </w:p>
        </w:tc>
        <w:tc>
          <w:tcPr>
            <w:tcW w:w="21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3E1FD1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OCR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Face/Liveness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57498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Tổng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thất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đạt</w:t>
            </w:r>
            <w:proofErr w:type="spellEnd"/>
            <w:r>
              <w:rPr>
                <w:sz w:val="16"/>
              </w:rPr>
              <w:t xml:space="preserve"> 3.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AC8726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Hiển </w:t>
            </w:r>
            <w:proofErr w:type="spellStart"/>
            <w:r>
              <w:rPr>
                <w:sz w:val="16"/>
              </w:rPr>
              <w:t>thị</w:t>
            </w:r>
            <w:proofErr w:type="spellEnd"/>
            <w:r>
              <w:rPr>
                <w:sz w:val="16"/>
              </w:rPr>
              <w:t xml:space="preserve"> P-EKYC-002; </w:t>
            </w:r>
            <w:proofErr w:type="spellStart"/>
            <w:r>
              <w:rPr>
                <w:sz w:val="16"/>
              </w:rPr>
              <w:t>chuyển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xét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duyệt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công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thúc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nhánh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47DC08B4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CFD0A7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AC-05</w:t>
            </w:r>
          </w:p>
        </w:tc>
        <w:tc>
          <w:tcPr>
            <w:tcW w:w="21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847A5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</w:t>
            </w:r>
            <w:proofErr w:type="spellEnd"/>
            <w:r>
              <w:rPr>
                <w:sz w:val="16"/>
              </w:rPr>
              <w:t xml:space="preserve"> CCCD.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558BF5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CCCD </w:t>
            </w:r>
            <w:proofErr w:type="spellStart"/>
            <w:r>
              <w:rPr>
                <w:sz w:val="16"/>
              </w:rPr>
              <w:t>đã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tồn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tại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E70C9E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Hiển </w:t>
            </w:r>
            <w:proofErr w:type="spellStart"/>
            <w:r>
              <w:rPr>
                <w:sz w:val="16"/>
              </w:rPr>
              <w:t>thị</w:t>
            </w:r>
            <w:proofErr w:type="spellEnd"/>
            <w:r>
              <w:rPr>
                <w:sz w:val="16"/>
              </w:rPr>
              <w:t xml:space="preserve"> P-DUP-001;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thúc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phiên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C3D35" w14:paraId="3D9FA511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46AC3E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AC-06</w:t>
            </w:r>
          </w:p>
        </w:tc>
        <w:tc>
          <w:tcPr>
            <w:tcW w:w="21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4AB1F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</w:t>
            </w:r>
            <w:proofErr w:type="spellEnd"/>
            <w:r>
              <w:rPr>
                <w:sz w:val="16"/>
              </w:rPr>
              <w:t xml:space="preserve"> CCCD.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9A6312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CCCD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tồn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tại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D7533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Tiếp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tục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tạo</w:t>
            </w:r>
            <w:proofErr w:type="spellEnd"/>
            <w:r>
              <w:rPr>
                <w:sz w:val="16"/>
              </w:rPr>
              <w:t xml:space="preserve"> CIF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STK.</w:t>
            </w:r>
          </w:p>
        </w:tc>
      </w:tr>
    </w:tbl>
    <w:p w14:paraId="308C596A" w14:textId="77777777" w:rsidR="00EC3D35" w:rsidRDefault="00EC3D35">
      <w:pPr>
        <w:spacing w:after="40"/>
      </w:pPr>
    </w:p>
    <w:p w14:paraId="134F01FD" w14:textId="77777777" w:rsidR="00EC3D35" w:rsidRDefault="00000000">
      <w:pPr>
        <w:pStyle w:val="Heading2"/>
      </w:pPr>
      <w:bookmarkStart w:id="27" w:name="_Toc237036361"/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bookmarkEnd w:id="27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376"/>
        <w:gridCol w:w="3816"/>
      </w:tblGrid>
      <w:tr w:rsidR="00EC3D35" w14:paraId="37E6CC94" w14:textId="77777777">
        <w:trPr>
          <w:cantSplit/>
          <w:tblHeader/>
        </w:trPr>
        <w:tc>
          <w:tcPr>
            <w:tcW w:w="172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90C0F8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Luồng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nghiệp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vụ</w:t>
            </w:r>
            <w:proofErr w:type="spellEnd"/>
          </w:p>
        </w:tc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BC152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Yêu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cầu</w:t>
            </w:r>
            <w:proofErr w:type="spellEnd"/>
          </w:p>
        </w:tc>
        <w:tc>
          <w:tcPr>
            <w:tcW w:w="237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084E0C5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Popup/Error</w:t>
            </w:r>
          </w:p>
        </w:tc>
        <w:tc>
          <w:tcPr>
            <w:tcW w:w="381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4AFD0B8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Event Log</w:t>
            </w:r>
          </w:p>
        </w:tc>
      </w:tr>
      <w:tr w:rsidR="00EC3D35" w14:paraId="5D429D14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432A46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Khởi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tạo</w:t>
            </w:r>
            <w:proofErr w:type="spellEnd"/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B99779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FR-1.1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F4C0D8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96E7AC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EVT_ONBOARD_START_SUCCESS</w:t>
            </w:r>
          </w:p>
        </w:tc>
      </w:tr>
      <w:tr w:rsidR="00EC3D35" w14:paraId="5E5DD5AB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91022C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SĐT/OTP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0D4021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FR-2.1–2.4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620C46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P-OTP-001 / ERR_OTP_001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7DD4EA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EVT_PHONE_INPUT_SUCCESS</w:t>
            </w:r>
            <w:r>
              <w:rPr>
                <w:sz w:val="15"/>
              </w:rPr>
              <w:br/>
              <w:t>EVT_OTP_*</w:t>
            </w:r>
          </w:p>
        </w:tc>
      </w:tr>
      <w:tr w:rsidR="00EC3D35" w14:paraId="1FFF9F56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DAF7F5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OCR CCCD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674EFD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FR-3.1–3.2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4E29B5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P-EKYC-001/002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A2F0E0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EVT_CCCD_CAPTURE_SUCCESS</w:t>
            </w:r>
            <w:r>
              <w:rPr>
                <w:sz w:val="15"/>
              </w:rPr>
              <w:br/>
              <w:t>EVT_OCR_*</w:t>
            </w:r>
          </w:p>
        </w:tc>
      </w:tr>
      <w:tr w:rsidR="00EC3D35" w14:paraId="37556AC7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90778A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Face/Liveness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46C60B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FR-4.1–4.2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2876D3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P-EKYC-001/002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636CE5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EVT_FACE_CAPTURE_SUCCESS</w:t>
            </w:r>
            <w:r>
              <w:rPr>
                <w:sz w:val="15"/>
              </w:rPr>
              <w:br/>
              <w:t>EVT_FACE_VERIFY_*</w:t>
            </w:r>
          </w:p>
        </w:tc>
      </w:tr>
      <w:tr w:rsidR="00EC3D35" w14:paraId="027F48BD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EE291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Bổ</w:t>
            </w:r>
            <w:proofErr w:type="spellEnd"/>
            <w:r>
              <w:rPr>
                <w:sz w:val="15"/>
              </w:rPr>
              <w:t xml:space="preserve"> sung/</w:t>
            </w:r>
            <w:proofErr w:type="spellStart"/>
            <w:r>
              <w:rPr>
                <w:sz w:val="15"/>
              </w:rPr>
              <w:t>Gửi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hồ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sơ</w:t>
            </w:r>
            <w:proofErr w:type="spellEnd"/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AC08B0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FR-5.1–5.2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D628E6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EBB4AE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EVT_REGISTRATION_INPUT_SUCCESS</w:t>
            </w:r>
            <w:r>
              <w:rPr>
                <w:sz w:val="15"/>
              </w:rPr>
              <w:br/>
              <w:t>EVT_APPLICATION_SUBMIT_SUCCESS</w:t>
            </w:r>
          </w:p>
        </w:tc>
      </w:tr>
      <w:tr w:rsidR="00EC3D35" w14:paraId="6AAF83DB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161FB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Kiểm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</w:t>
            </w:r>
            <w:proofErr w:type="spellEnd"/>
            <w:r>
              <w:rPr>
                <w:sz w:val="15"/>
              </w:rPr>
              <w:t xml:space="preserve"> CCCD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CCDF38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FR-6.1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9C4959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P-DUP-001 / ERR_CCCD_001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B6CBA6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EVT_CCCD_CHECK_SUCCESS/DUPLICATE</w:t>
            </w:r>
          </w:p>
        </w:tc>
      </w:tr>
      <w:tr w:rsidR="00EC3D35" w14:paraId="2C0BA808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625F9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Tạo</w:t>
            </w:r>
            <w:proofErr w:type="spellEnd"/>
            <w:r>
              <w:rPr>
                <w:sz w:val="15"/>
              </w:rPr>
              <w:t xml:space="preserve"> CIF/STK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FB224A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FR-6.2–6.5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5F4E51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4C66AC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EVT_CIF_CREATE_SUCCESS</w:t>
            </w:r>
            <w:r>
              <w:rPr>
                <w:sz w:val="15"/>
              </w:rPr>
              <w:br/>
              <w:t>EVT_ACCOUNT_CREATE_SUCCESS</w:t>
            </w:r>
            <w:r>
              <w:rPr>
                <w:sz w:val="15"/>
              </w:rPr>
              <w:br/>
              <w:t>EVT_ACCOUNT_OPEN_SUCCESS</w:t>
            </w:r>
          </w:p>
        </w:tc>
      </w:tr>
      <w:tr w:rsidR="00EC3D35" w14:paraId="060D57B5" w14:textId="77777777">
        <w:trPr>
          <w:cantSplit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3A02B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eBanking</w:t>
            </w:r>
            <w:proofErr w:type="spellEnd"/>
            <w:r>
              <w:rPr>
                <w:sz w:val="15"/>
              </w:rPr>
              <w:t>/PIN</w:t>
            </w:r>
          </w:p>
        </w:tc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85F43B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FR-7.1–7.3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F72A30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1A5A76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EVT_EBANKING_SETUP_SUCCESS</w:t>
            </w:r>
            <w:r>
              <w:rPr>
                <w:sz w:val="15"/>
              </w:rPr>
              <w:br/>
              <w:t>EVT_PASSWORD_SETUP_SUCCESS</w:t>
            </w:r>
            <w:r>
              <w:rPr>
                <w:sz w:val="15"/>
              </w:rPr>
              <w:br/>
              <w:t>EVT_PIN_SETUP_SUCCESS</w:t>
            </w:r>
          </w:p>
        </w:tc>
      </w:tr>
    </w:tbl>
    <w:p w14:paraId="48EA7160" w14:textId="77777777" w:rsidR="00EC3D35" w:rsidRDefault="00EC3D35">
      <w:pPr>
        <w:spacing w:after="40"/>
      </w:pPr>
    </w:p>
    <w:p w14:paraId="650C59AC" w14:textId="77777777" w:rsidR="00EC3D35" w:rsidRDefault="00000000">
      <w:pPr>
        <w:pStyle w:val="Heading1"/>
      </w:pPr>
      <w:bookmarkStart w:id="28" w:name="_Toc237036362"/>
      <w:r>
        <w:t>YÊU CẦU PHI CHỨC NĂNG</w:t>
      </w:r>
      <w:bookmarkEnd w:id="28"/>
    </w:p>
    <w:p w14:paraId="25D9079C" w14:textId="77777777" w:rsidR="00EC3D35" w:rsidRDefault="00000000">
      <w:pPr>
        <w:pStyle w:val="Heading2"/>
      </w:pPr>
      <w:bookmarkStart w:id="29" w:name="_Toc237036363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(GUI)</w:t>
      </w:r>
      <w:bookmarkEnd w:id="29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C3D35" w14:paraId="4F384FB2" w14:textId="77777777">
        <w:trPr>
          <w:cantSplit/>
          <w:tblHeader/>
        </w:trPr>
        <w:tc>
          <w:tcPr>
            <w:tcW w:w="288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205A346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Nội</w:t>
            </w:r>
            <w:proofErr w:type="spellEnd"/>
            <w:r>
              <w:rPr>
                <w:b/>
                <w:sz w:val="17"/>
              </w:rPr>
              <w:t xml:space="preserve"> dung</w:t>
            </w:r>
          </w:p>
        </w:tc>
        <w:tc>
          <w:tcPr>
            <w:tcW w:w="648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D555F5C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cầu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Trạng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thái</w:t>
            </w:r>
            <w:proofErr w:type="spellEnd"/>
          </w:p>
        </w:tc>
      </w:tr>
      <w:tr w:rsidR="00EC3D35" w14:paraId="0D3C930B" w14:textId="77777777">
        <w:trPr>
          <w:cantSplit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56427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Kênh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</w:p>
        </w:tc>
        <w:tc>
          <w:tcPr>
            <w:tcW w:w="64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41CC0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kênh</w:t>
            </w:r>
            <w:proofErr w:type="spellEnd"/>
            <w:r>
              <w:rPr>
                <w:sz w:val="17"/>
              </w:rPr>
              <w:t xml:space="preserve"> online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hỗ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SĐT/OTP, </w:t>
            </w: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CCCD, </w:t>
            </w:r>
            <w:proofErr w:type="spellStart"/>
            <w:r>
              <w:rPr>
                <w:sz w:val="17"/>
              </w:rPr>
              <w:t>chụp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bổ</w:t>
            </w:r>
            <w:proofErr w:type="spellEnd"/>
            <w:r>
              <w:rPr>
                <w:sz w:val="17"/>
              </w:rPr>
              <w:t xml:space="preserve"> sung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>/PIN.</w:t>
            </w:r>
          </w:p>
        </w:tc>
      </w:tr>
      <w:tr w:rsidR="00EC3D35" w14:paraId="2C074A34" w14:textId="77777777">
        <w:trPr>
          <w:cantSplit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E1BB7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Thông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nghiệp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</w:p>
        </w:tc>
        <w:tc>
          <w:tcPr>
            <w:tcW w:w="64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E11C4B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Hiển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đúng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nội</w:t>
            </w:r>
            <w:proofErr w:type="spellEnd"/>
            <w:r>
              <w:rPr>
                <w:sz w:val="17"/>
              </w:rPr>
              <w:t xml:space="preserve"> dung, CTA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động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P-OTP-001, P-EKYC-001, P-EKYC-002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P-DUP-001.</w:t>
            </w:r>
          </w:p>
        </w:tc>
      </w:tr>
      <w:tr w:rsidR="00EC3D35" w14:paraId="6B2E7E4A" w14:textId="77777777">
        <w:trPr>
          <w:cantSplit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B68861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</w:t>
            </w:r>
            <w:proofErr w:type="spellEnd"/>
            <w:r>
              <w:rPr>
                <w:sz w:val="17"/>
              </w:rPr>
              <w:t xml:space="preserve"> chi </w:t>
            </w:r>
            <w:proofErr w:type="spellStart"/>
            <w:r>
              <w:rPr>
                <w:sz w:val="17"/>
              </w:rPr>
              <w:t>tiết</w:t>
            </w:r>
            <w:proofErr w:type="spellEnd"/>
          </w:p>
        </w:tc>
        <w:tc>
          <w:tcPr>
            <w:tcW w:w="64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9AC2C3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Font, </w:t>
            </w:r>
            <w:proofErr w:type="spellStart"/>
            <w:r>
              <w:rPr>
                <w:sz w:val="17"/>
              </w:rPr>
              <w:t>màu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sắc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độ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giải</w:t>
            </w:r>
            <w:proofErr w:type="spellEnd"/>
            <w:r>
              <w:rPr>
                <w:sz w:val="17"/>
              </w:rPr>
              <w:t xml:space="preserve">, accessibility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screen flow chi </w:t>
            </w:r>
            <w:proofErr w:type="spellStart"/>
            <w:r>
              <w:rPr>
                <w:sz w:val="17"/>
              </w:rPr>
              <w:t>tiết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UI/UX Spec.</w:t>
            </w:r>
          </w:p>
        </w:tc>
      </w:tr>
    </w:tbl>
    <w:p w14:paraId="71AFD9B6" w14:textId="77777777" w:rsidR="00EC3D35" w:rsidRDefault="00EC3D35">
      <w:pPr>
        <w:spacing w:after="40"/>
      </w:pPr>
    </w:p>
    <w:p w14:paraId="02400CA3" w14:textId="77777777" w:rsidR="00EC3D35" w:rsidRDefault="00000000">
      <w:pPr>
        <w:pStyle w:val="Heading2"/>
      </w:pPr>
      <w:bookmarkStart w:id="30" w:name="_Toc237036364"/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30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824"/>
        <w:gridCol w:w="3096"/>
      </w:tblGrid>
      <w:tr w:rsidR="00EC3D35" w14:paraId="78855EC3" w14:textId="77777777">
        <w:trPr>
          <w:cantSplit/>
          <w:tblHeader/>
        </w:trPr>
        <w:tc>
          <w:tcPr>
            <w:tcW w:w="14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E3183E2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482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C9D578E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Chỉ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tiêu</w:t>
            </w:r>
            <w:proofErr w:type="spellEnd"/>
          </w:p>
        </w:tc>
        <w:tc>
          <w:tcPr>
            <w:tcW w:w="309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B34ED6E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Target/</w:t>
            </w:r>
            <w:proofErr w:type="spellStart"/>
            <w:r>
              <w:rPr>
                <w:b/>
                <w:sz w:val="17"/>
              </w:rPr>
              <w:t>Trạng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thái</w:t>
            </w:r>
            <w:proofErr w:type="spellEnd"/>
          </w:p>
        </w:tc>
      </w:tr>
      <w:tr w:rsidR="00EC3D35" w14:paraId="2284363F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915BD2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NFR-01</w:t>
            </w:r>
          </w:p>
        </w:tc>
        <w:tc>
          <w:tcPr>
            <w:tcW w:w="48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7C603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Thời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848237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 xml:space="preserve">&lt; 10 </w:t>
            </w:r>
            <w:proofErr w:type="spellStart"/>
            <w:r>
              <w:rPr>
                <w:sz w:val="17"/>
              </w:rPr>
              <w:t>phút</w:t>
            </w:r>
            <w:proofErr w:type="spellEnd"/>
          </w:p>
        </w:tc>
      </w:tr>
      <w:tr w:rsidR="00EC3D35" w14:paraId="5751015A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21E68E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NFR-02</w:t>
            </w:r>
          </w:p>
        </w:tc>
        <w:tc>
          <w:tcPr>
            <w:tcW w:w="48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969CF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Lượng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thủ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119A15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Giảm</w:t>
            </w:r>
            <w:proofErr w:type="spellEnd"/>
            <w:r>
              <w:rPr>
                <w:sz w:val="17"/>
              </w:rPr>
              <w:t xml:space="preserve"> 70%</w:t>
            </w:r>
          </w:p>
        </w:tc>
      </w:tr>
      <w:tr w:rsidR="00EC3D35" w14:paraId="260F642C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ADBEEC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NFR-03</w:t>
            </w:r>
          </w:p>
        </w:tc>
        <w:tc>
          <w:tcPr>
            <w:tcW w:w="48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824CC8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Chi </w:t>
            </w:r>
            <w:proofErr w:type="spellStart"/>
            <w:r>
              <w:rPr>
                <w:sz w:val="17"/>
              </w:rPr>
              <w:t>phí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C887D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Giảm</w:t>
            </w:r>
            <w:proofErr w:type="spellEnd"/>
            <w:r>
              <w:rPr>
                <w:sz w:val="17"/>
              </w:rPr>
              <w:t xml:space="preserve"> 40–50% so </w:t>
            </w:r>
            <w:proofErr w:type="spellStart"/>
            <w:r>
              <w:rPr>
                <w:sz w:val="17"/>
              </w:rPr>
              <w:t>với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quầy</w:t>
            </w:r>
            <w:proofErr w:type="spellEnd"/>
          </w:p>
        </w:tc>
      </w:tr>
      <w:tr w:rsidR="00EC3D35" w14:paraId="1D06B254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82C081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NFR-04</w:t>
            </w:r>
          </w:p>
        </w:tc>
        <w:tc>
          <w:tcPr>
            <w:tcW w:w="48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1FEA82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rộng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tệp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ở </w:t>
            </w:r>
            <w:proofErr w:type="spellStart"/>
            <w:r>
              <w:rPr>
                <w:sz w:val="17"/>
              </w:rPr>
              <w:t>khu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chi </w:t>
            </w:r>
            <w:proofErr w:type="spellStart"/>
            <w:r>
              <w:rPr>
                <w:sz w:val="17"/>
              </w:rPr>
              <w:t>nhánh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74484F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Mục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tính</w:t>
            </w:r>
            <w:proofErr w:type="spellEnd"/>
          </w:p>
        </w:tc>
      </w:tr>
      <w:tr w:rsidR="00EC3D35" w14:paraId="25DD8F2D" w14:textId="77777777">
        <w:trPr>
          <w:cantSplit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F3F9C3" w14:textId="77777777" w:rsidR="00EC3D35" w:rsidRDefault="00000000">
            <w:pPr>
              <w:pStyle w:val="TableText"/>
              <w:jc w:val="center"/>
            </w:pPr>
            <w:r>
              <w:rPr>
                <w:sz w:val="17"/>
              </w:rPr>
              <w:t>TBD</w:t>
            </w:r>
          </w:p>
        </w:tc>
        <w:tc>
          <w:tcPr>
            <w:tcW w:w="48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C17EFD" w14:textId="77777777" w:rsidR="00EC3D35" w:rsidRDefault="00000000">
            <w:pPr>
              <w:pStyle w:val="TableText"/>
              <w:jc w:val="left"/>
            </w:pPr>
            <w:r>
              <w:rPr>
                <w:sz w:val="17"/>
              </w:rPr>
              <w:t xml:space="preserve">SLA </w:t>
            </w:r>
            <w:proofErr w:type="spellStart"/>
            <w:r>
              <w:rPr>
                <w:sz w:val="17"/>
              </w:rPr>
              <w:t>phản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từng</w:t>
            </w:r>
            <w:proofErr w:type="spellEnd"/>
            <w:r>
              <w:rPr>
                <w:sz w:val="17"/>
              </w:rPr>
              <w:t xml:space="preserve"> API/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dung </w:t>
            </w:r>
            <w:proofErr w:type="spellStart"/>
            <w:r>
              <w:rPr>
                <w:sz w:val="17"/>
              </w:rPr>
              <w:t>lượng</w:t>
            </w:r>
            <w:proofErr w:type="spellEnd"/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317EE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</w:tbl>
    <w:p w14:paraId="3FCA7A7A" w14:textId="77777777" w:rsidR="00EC3D35" w:rsidRDefault="00EC3D35">
      <w:pPr>
        <w:spacing w:after="40"/>
      </w:pPr>
    </w:p>
    <w:p w14:paraId="55C97EF3" w14:textId="77777777" w:rsidR="00EC3D35" w:rsidRDefault="00000000">
      <w:pPr>
        <w:pStyle w:val="Heading2"/>
      </w:pPr>
      <w:bookmarkStart w:id="31" w:name="_Toc237036365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31"/>
      <w:proofErr w:type="spellEnd"/>
    </w:p>
    <w:p w14:paraId="2E1807F2" w14:textId="77777777" w:rsidR="00EC3D35" w:rsidRDefault="00000000">
      <w:pPr>
        <w:pStyle w:val="BRDBullet"/>
        <w:ind w:hanging="259"/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OTP;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OCR, Face Matching </w:t>
      </w:r>
      <w:proofErr w:type="spellStart"/>
      <w:r>
        <w:t>và</w:t>
      </w:r>
      <w:proofErr w:type="spellEnd"/>
      <w:r>
        <w:t xml:space="preserve"> Liveness Detection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AF59652" w14:textId="77777777" w:rsidR="00EC3D35" w:rsidRDefault="00000000">
      <w:pPr>
        <w:pStyle w:val="BRDBullet"/>
        <w:ind w:hanging="259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masking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/biometric, audit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BRD </w:t>
      </w:r>
      <w:proofErr w:type="spellStart"/>
      <w:r>
        <w:t>này</w:t>
      </w:r>
      <w:proofErr w:type="spellEnd"/>
      <w:r>
        <w:t>.</w:t>
      </w:r>
    </w:p>
    <w:p w14:paraId="6A94A599" w14:textId="77777777" w:rsidR="00EC3D35" w:rsidRDefault="00000000">
      <w:pPr>
        <w:pStyle w:val="BRDBullet"/>
        <w:ind w:hanging="259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PIN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Security/Compliance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63A1C84E" w14:textId="77777777" w:rsidR="00EC3D35" w:rsidRDefault="00000000">
      <w:pPr>
        <w:pStyle w:val="Heading2"/>
      </w:pPr>
      <w:bookmarkStart w:id="32" w:name="_Toc23703636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bookmarkEnd w:id="32"/>
      <w:proofErr w:type="spellEnd"/>
    </w:p>
    <w:p w14:paraId="508E3D7D" w14:textId="77777777" w:rsidR="00EC3D35" w:rsidRDefault="00000000">
      <w:pPr>
        <w:spacing w:before="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>/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BRD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RPO/RTO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7BD9C67D" w14:textId="77777777" w:rsidR="00EC3D35" w:rsidRDefault="00000000">
      <w:pPr>
        <w:pStyle w:val="Heading2"/>
      </w:pPr>
      <w:bookmarkStart w:id="33" w:name="_Toc237036367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bookmarkEnd w:id="33"/>
      <w:proofErr w:type="spellEnd"/>
    </w:p>
    <w:p w14:paraId="6CA0A0B2" w14:textId="77777777" w:rsidR="00EC3D35" w:rsidRDefault="00000000">
      <w:pPr>
        <w:spacing w:before="0"/>
      </w:pPr>
      <w:r>
        <w:t xml:space="preserve">BRD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OTP, </w:t>
      </w:r>
      <w:proofErr w:type="spellStart"/>
      <w:r>
        <w:t>eKYC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CCCD </w:t>
      </w:r>
      <w:proofErr w:type="spellStart"/>
      <w:r>
        <w:t>trùng</w:t>
      </w:r>
      <w:proofErr w:type="spellEnd"/>
      <w:r>
        <w:t xml:space="preserve">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Availability, MTBF, MTTR,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retry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disaster recovery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941AD18" w14:textId="77777777" w:rsidR="00EC3D35" w:rsidRDefault="00000000">
      <w:pPr>
        <w:pStyle w:val="Heading2"/>
      </w:pPr>
      <w:bookmarkStart w:id="34" w:name="_Toc237036368"/>
      <w:r>
        <w:t xml:space="preserve">Giao </w:t>
      </w:r>
      <w:proofErr w:type="spellStart"/>
      <w:r>
        <w:t>tiếp</w:t>
      </w:r>
      <w:proofErr w:type="spellEnd"/>
      <w:r>
        <w:t xml:space="preserve"> (Interfaces)</w:t>
      </w:r>
      <w:bookmarkEnd w:id="34"/>
    </w:p>
    <w:p w14:paraId="179A693B" w14:textId="77777777" w:rsidR="00EC3D35" w:rsidRDefault="00000000">
      <w:pPr>
        <w:pStyle w:val="Heading3"/>
      </w:pPr>
      <w:bookmarkStart w:id="35" w:name="_Toc237036369"/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35"/>
      <w:proofErr w:type="spellEnd"/>
    </w:p>
    <w:p w14:paraId="19C3CB69" w14:textId="77777777" w:rsidR="00EC3D35" w:rsidRDefault="00000000">
      <w:pPr>
        <w:pStyle w:val="BRDBullet"/>
        <w:ind w:hanging="259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nhập</w:t>
      </w:r>
      <w:proofErr w:type="spellEnd"/>
      <w:r>
        <w:t xml:space="preserve"> SĐT/OTP; </w:t>
      </w:r>
      <w:proofErr w:type="spellStart"/>
      <w:r>
        <w:t>chụp</w:t>
      </w:r>
      <w:proofErr w:type="spellEnd"/>
      <w:r>
        <w:t xml:space="preserve"> CCCD;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>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/PIN.</w:t>
      </w:r>
    </w:p>
    <w:p w14:paraId="075F3FDC" w14:textId="77777777" w:rsidR="00EC3D35" w:rsidRDefault="00000000">
      <w:pPr>
        <w:pStyle w:val="BRDBullet"/>
        <w:ind w:hanging="259"/>
      </w:pPr>
      <w:r>
        <w:t xml:space="preserve">Popup </w:t>
      </w:r>
      <w:proofErr w:type="spellStart"/>
      <w:r>
        <w:t>và</w:t>
      </w:r>
      <w:proofErr w:type="spellEnd"/>
      <w:r>
        <w:t xml:space="preserve"> CTA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4.4;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style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UI/UX Spec.</w:t>
      </w:r>
    </w:p>
    <w:p w14:paraId="6C217DB0" w14:textId="77777777" w:rsidR="00EC3D35" w:rsidRDefault="00000000">
      <w:pPr>
        <w:pStyle w:val="Heading3"/>
      </w:pPr>
      <w:bookmarkStart w:id="36" w:name="_Toc237036370"/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36"/>
      <w:proofErr w:type="spellEnd"/>
    </w:p>
    <w:p w14:paraId="5BDFAD91" w14:textId="77777777" w:rsidR="00EC3D35" w:rsidRDefault="00000000">
      <w:pPr>
        <w:spacing w:before="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camera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CCCD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camera,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F126B6B" w14:textId="77777777" w:rsidR="00EC3D35" w:rsidRDefault="00000000">
      <w:r>
        <w:br w:type="page"/>
      </w:r>
    </w:p>
    <w:p w14:paraId="70AFB63E" w14:textId="77777777" w:rsidR="00EC3D35" w:rsidRDefault="00000000">
      <w:pPr>
        <w:pStyle w:val="Heading3"/>
      </w:pPr>
      <w:bookmarkStart w:id="37" w:name="_Toc237036371"/>
      <w:r>
        <w:lastRenderedPageBreak/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37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5040"/>
      </w:tblGrid>
      <w:tr w:rsidR="00EC3D35" w14:paraId="70A760B7" w14:textId="77777777">
        <w:trPr>
          <w:cantSplit/>
          <w:tblHeader/>
        </w:trPr>
        <w:tc>
          <w:tcPr>
            <w:tcW w:w="194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EF689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Nguồn</w:t>
            </w:r>
            <w:proofErr w:type="spellEnd"/>
          </w:p>
        </w:tc>
        <w:tc>
          <w:tcPr>
            <w:tcW w:w="237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8BB993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Đích</w:t>
            </w:r>
            <w:proofErr w:type="spellEnd"/>
          </w:p>
        </w:tc>
        <w:tc>
          <w:tcPr>
            <w:tcW w:w="504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15B2501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Nội</w:t>
            </w:r>
            <w:proofErr w:type="spellEnd"/>
            <w:r>
              <w:rPr>
                <w:b/>
                <w:sz w:val="17"/>
              </w:rPr>
              <w:t xml:space="preserve"> dung </w:t>
            </w:r>
            <w:proofErr w:type="spellStart"/>
            <w:r>
              <w:rPr>
                <w:b/>
                <w:sz w:val="17"/>
              </w:rPr>
              <w:t>trao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đổi</w:t>
            </w:r>
            <w:proofErr w:type="spellEnd"/>
          </w:p>
        </w:tc>
      </w:tr>
      <w:tr w:rsidR="00EC3D35" w14:paraId="426764C1" w14:textId="77777777">
        <w:trPr>
          <w:cantSplit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36460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28D2E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2FE4C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Yêu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OTP/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OTP,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CCCD,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CIF/STK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C3D35" w14:paraId="3C44DAEA" w14:textId="77777777">
        <w:trPr>
          <w:cantSplit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91132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97E31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eKYC</w:t>
            </w:r>
            <w:proofErr w:type="spellEnd"/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EF6D6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CCCD, </w:t>
            </w:r>
            <w:proofErr w:type="spellStart"/>
            <w:r>
              <w:rPr>
                <w:sz w:val="17"/>
              </w:rPr>
              <w:t>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khuôn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mặt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OCR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Face/Liveness.</w:t>
            </w:r>
          </w:p>
        </w:tc>
      </w:tr>
      <w:tr w:rsidR="00EC3D35" w14:paraId="1B47226C" w14:textId="77777777">
        <w:trPr>
          <w:cantSplit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8F1C53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3E6368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788305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lỗi</w:t>
            </w:r>
            <w:proofErr w:type="spellEnd"/>
            <w:r>
              <w:rPr>
                <w:sz w:val="17"/>
              </w:rPr>
              <w:t xml:space="preserve">, CIF, STK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3004747" w14:textId="77777777" w:rsidR="00EC3D35" w:rsidRDefault="00EC3D35">
      <w:pPr>
        <w:spacing w:after="40"/>
      </w:pPr>
    </w:p>
    <w:p w14:paraId="0CBB318F" w14:textId="77777777" w:rsidR="00EC3D35" w:rsidRDefault="00000000">
      <w:pPr>
        <w:pStyle w:val="Heading3"/>
      </w:pPr>
      <w:bookmarkStart w:id="38" w:name="_Toc237036372"/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bookmarkEnd w:id="38"/>
      <w:proofErr w:type="spellEnd"/>
    </w:p>
    <w:p w14:paraId="0468E85C" w14:textId="77777777" w:rsidR="00EC3D35" w:rsidRDefault="00000000">
      <w:pPr>
        <w:spacing w:before="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API endpoint,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SLA: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7A6C7BF" w14:textId="77777777" w:rsidR="00EC3D35" w:rsidRDefault="00000000">
      <w:pPr>
        <w:pStyle w:val="Heading3"/>
      </w:pPr>
      <w:bookmarkStart w:id="39" w:name="_Toc237036373"/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bookmarkEnd w:id="39"/>
      <w:proofErr w:type="spellEnd"/>
    </w:p>
    <w:p w14:paraId="6449B84F" w14:textId="77777777" w:rsidR="00EC3D35" w:rsidRDefault="00000000">
      <w:pPr>
        <w:spacing w:before="0"/>
      </w:pPr>
      <w:r>
        <w:t xml:space="preserve">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CCCD, </w:t>
      </w:r>
      <w:proofErr w:type="spellStart"/>
      <w:r>
        <w:t>tạo</w:t>
      </w:r>
      <w:proofErr w:type="spellEnd"/>
      <w:r>
        <w:t xml:space="preserve"> CIF/STK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 xml:space="preserve">/PIN.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/API Spec.</w:t>
      </w:r>
    </w:p>
    <w:p w14:paraId="7B30AB4D" w14:textId="77777777" w:rsidR="00EC3D35" w:rsidRDefault="00000000">
      <w:pPr>
        <w:pStyle w:val="Heading3"/>
      </w:pPr>
      <w:bookmarkStart w:id="40" w:name="_Toc237036374"/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bookmarkEnd w:id="40"/>
      <w:proofErr w:type="spellEnd"/>
    </w:p>
    <w:p w14:paraId="1528ABCD" w14:textId="77777777" w:rsidR="00EC3D35" w:rsidRDefault="00000000">
      <w:pPr>
        <w:spacing w:before="0"/>
      </w:pPr>
      <w:r>
        <w:t xml:space="preserve">Giao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timeout, retry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logic: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BRD.</w:t>
      </w:r>
    </w:p>
    <w:p w14:paraId="545390A4" w14:textId="77777777" w:rsidR="00EC3D35" w:rsidRDefault="00000000">
      <w:pPr>
        <w:pStyle w:val="Heading2"/>
      </w:pPr>
      <w:bookmarkStart w:id="41" w:name="_Toc237036375"/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bookmarkEnd w:id="41"/>
      <w:proofErr w:type="spellEnd"/>
    </w:p>
    <w:p w14:paraId="24E0D41F" w14:textId="77777777" w:rsidR="00EC3D35" w:rsidRDefault="00000000">
      <w:pPr>
        <w:pStyle w:val="Heading3"/>
      </w:pPr>
      <w:bookmarkStart w:id="42" w:name="_Toc237036376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bookmarkEnd w:id="42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2592"/>
      </w:tblGrid>
      <w:tr w:rsidR="00EC3D35" w14:paraId="6B43E8DB" w14:textId="77777777">
        <w:trPr>
          <w:cantSplit/>
          <w:tblHeader/>
        </w:trPr>
        <w:tc>
          <w:tcPr>
            <w:tcW w:w="1800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0367C5B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Nhóm</w:t>
            </w:r>
            <w:proofErr w:type="spellEnd"/>
          </w:p>
        </w:tc>
        <w:tc>
          <w:tcPr>
            <w:tcW w:w="4968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54D99C2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Sự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kiện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thành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công</w:t>
            </w:r>
            <w:proofErr w:type="spellEnd"/>
          </w:p>
        </w:tc>
        <w:tc>
          <w:tcPr>
            <w:tcW w:w="2592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D107421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6"/>
              </w:rPr>
              <w:t>Sự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kiện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lỗi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ngoại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lệ</w:t>
            </w:r>
            <w:proofErr w:type="spellEnd"/>
          </w:p>
        </w:tc>
      </w:tr>
      <w:tr w:rsidR="00EC3D35" w14:paraId="52A19359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4915B7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Khởi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tạo</w:t>
            </w:r>
            <w:proofErr w:type="spellEnd"/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D2E692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EVT_ONBOARD_START_SUCCESS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E447C0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</w:tr>
      <w:tr w:rsidR="00EC3D35" w14:paraId="67750DE9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9EAE40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SĐT/OTP</w:t>
            </w:r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8F9CD3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EVT_PHONE_INPUT_SUCCESS</w:t>
            </w:r>
            <w:r>
              <w:rPr>
                <w:sz w:val="15"/>
              </w:rPr>
              <w:br/>
              <w:t>EVT_OTP_SEND_SUCCESS</w:t>
            </w:r>
            <w:r>
              <w:rPr>
                <w:sz w:val="15"/>
              </w:rPr>
              <w:br/>
              <w:t>EVT_OTP_INPUT_SUCCESS</w:t>
            </w:r>
            <w:r>
              <w:rPr>
                <w:sz w:val="15"/>
              </w:rPr>
              <w:br/>
              <w:t>EVT_OTP_VERIFY_SUCCESS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8020BE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EVT_OTP_INPUT_INVALID</w:t>
            </w:r>
            <w:r>
              <w:rPr>
                <w:sz w:val="15"/>
              </w:rPr>
              <w:br/>
              <w:t>EVT_OTP_VERIFY_INVALID</w:t>
            </w:r>
          </w:p>
        </w:tc>
      </w:tr>
      <w:tr w:rsidR="00EC3D35" w14:paraId="7F753467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A38B46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CCCD/OCR</w:t>
            </w:r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22B7EC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EVT_CCCD_CAPTURE_SUCCESS; EVT_OCR_SUCCESS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F6BB1D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EVT_OCR_FAIL</w:t>
            </w:r>
          </w:p>
        </w:tc>
      </w:tr>
      <w:tr w:rsidR="00EC3D35" w14:paraId="3EF7DDCC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6850B3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Face/Liveness</w:t>
            </w:r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ECB17B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EVT_FACE_CAPTURE_SUCCESS</w:t>
            </w:r>
            <w:r>
              <w:rPr>
                <w:sz w:val="15"/>
              </w:rPr>
              <w:br/>
              <w:t>EVT_FACE_VERIFY_SUCCESS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6175FB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EVT_FACE_VERIFY_FAIL</w:t>
            </w:r>
          </w:p>
        </w:tc>
      </w:tr>
      <w:tr w:rsidR="00EC3D35" w14:paraId="5169C272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04BD1E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Hồ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sơ</w:t>
            </w:r>
            <w:proofErr w:type="spellEnd"/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D7F1DA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EVT_REGISTRATION_INPUT_SUCCESS</w:t>
            </w:r>
            <w:r>
              <w:rPr>
                <w:sz w:val="15"/>
              </w:rPr>
              <w:br/>
              <w:t>EVT_APPLICATION_SUBMIT_SUCCESS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661CBF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</w:tr>
      <w:tr w:rsidR="00EC3D35" w14:paraId="69A2F329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558161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 xml:space="preserve">CCCD </w:t>
            </w:r>
            <w:proofErr w:type="spellStart"/>
            <w:r>
              <w:rPr>
                <w:sz w:val="15"/>
              </w:rPr>
              <w:t>trùng</w:t>
            </w:r>
            <w:proofErr w:type="spellEnd"/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514AA5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EVT_CCCD_CHECK_SUCCESS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A95EB4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EVT_CCCD_CHECK_DUPLICATE</w:t>
            </w:r>
          </w:p>
        </w:tc>
      </w:tr>
      <w:tr w:rsidR="00EC3D35" w14:paraId="24A45FFB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574895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 xml:space="preserve">Tài </w:t>
            </w:r>
            <w:proofErr w:type="spellStart"/>
            <w:r>
              <w:rPr>
                <w:sz w:val="15"/>
              </w:rPr>
              <w:t>khoản</w:t>
            </w:r>
            <w:proofErr w:type="spellEnd"/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884A0E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EVT_CIF_CREATE_SUCCESS</w:t>
            </w:r>
            <w:r>
              <w:rPr>
                <w:sz w:val="15"/>
              </w:rPr>
              <w:br/>
              <w:t>EVT_ACCOUNT_CREATE_SUCCESS</w:t>
            </w:r>
            <w:r>
              <w:rPr>
                <w:sz w:val="15"/>
              </w:rPr>
              <w:br/>
              <w:t>EVT_ACCOUNT_OPEN_SUCCESS</w:t>
            </w:r>
            <w:r>
              <w:rPr>
                <w:sz w:val="15"/>
              </w:rPr>
              <w:br/>
              <w:t>EVT_ACCOUNT_INFO_RECEIVED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8DD154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</w:tr>
      <w:tr w:rsidR="00EC3D35" w14:paraId="74F194FA" w14:textId="77777777">
        <w:trPr>
          <w:cantSplit/>
        </w:trPr>
        <w:tc>
          <w:tcPr>
            <w:tcW w:w="18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02D934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5"/>
              </w:rPr>
              <w:t>eBanking</w:t>
            </w:r>
            <w:proofErr w:type="spellEnd"/>
            <w:r>
              <w:rPr>
                <w:sz w:val="15"/>
              </w:rPr>
              <w:t>/PIN</w:t>
            </w:r>
          </w:p>
        </w:tc>
        <w:tc>
          <w:tcPr>
            <w:tcW w:w="49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53827E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EVT_EBANKING_SETUP_SUCCESS</w:t>
            </w:r>
            <w:r>
              <w:rPr>
                <w:sz w:val="15"/>
              </w:rPr>
              <w:br/>
              <w:t>EVT_PASSWORD_SETUP_SUCCESS</w:t>
            </w:r>
            <w:r>
              <w:rPr>
                <w:sz w:val="15"/>
              </w:rPr>
              <w:br/>
              <w:t>EVT_PIN_SETUP_SUCCESS</w:t>
            </w:r>
          </w:p>
        </w:tc>
        <w:tc>
          <w:tcPr>
            <w:tcW w:w="25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C21D7A" w14:textId="77777777" w:rsidR="00EC3D35" w:rsidRDefault="00000000">
            <w:pPr>
              <w:pStyle w:val="TableText"/>
              <w:jc w:val="left"/>
            </w:pPr>
            <w:r>
              <w:rPr>
                <w:sz w:val="15"/>
              </w:rPr>
              <w:t>—</w:t>
            </w:r>
          </w:p>
        </w:tc>
      </w:tr>
    </w:tbl>
    <w:p w14:paraId="72ED3BD8" w14:textId="77777777" w:rsidR="00EC3D35" w:rsidRDefault="00EC3D35">
      <w:pPr>
        <w:spacing w:after="40"/>
      </w:pPr>
    </w:p>
    <w:p w14:paraId="121DC595" w14:textId="77777777" w:rsidR="00EC3D35" w:rsidRDefault="00000000">
      <w:pPr>
        <w:pStyle w:val="Heading3"/>
      </w:pPr>
      <w:bookmarkStart w:id="43" w:name="_Toc237036377"/>
      <w:r>
        <w:lastRenderedPageBreak/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bookmarkEnd w:id="43"/>
      <w:proofErr w:type="spellEnd"/>
    </w:p>
    <w:tbl>
      <w:tblPr>
        <w:tblStyle w:val="TableGrid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176"/>
        <w:gridCol w:w="2304"/>
        <w:gridCol w:w="1584"/>
      </w:tblGrid>
      <w:tr w:rsidR="00EC3D35" w14:paraId="78624AB6" w14:textId="77777777">
        <w:trPr>
          <w:cantSplit/>
          <w:tblHeader/>
        </w:trPr>
        <w:tc>
          <w:tcPr>
            <w:tcW w:w="129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B319F33" w14:textId="77777777" w:rsidR="00EC3D35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4176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9B53899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Nội</w:t>
            </w:r>
            <w:proofErr w:type="spellEnd"/>
            <w:r>
              <w:rPr>
                <w:b/>
                <w:sz w:val="17"/>
              </w:rPr>
              <w:t xml:space="preserve"> dung </w:t>
            </w:r>
            <w:proofErr w:type="spellStart"/>
            <w:r>
              <w:rPr>
                <w:b/>
                <w:sz w:val="17"/>
              </w:rPr>
              <w:t>cần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xác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nhận</w:t>
            </w:r>
            <w:proofErr w:type="spellEnd"/>
          </w:p>
        </w:tc>
        <w:tc>
          <w:tcPr>
            <w:tcW w:w="230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84933F4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Đơn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vị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dự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kiến</w:t>
            </w:r>
            <w:proofErr w:type="spellEnd"/>
          </w:p>
        </w:tc>
        <w:tc>
          <w:tcPr>
            <w:tcW w:w="1584" w:type="dxa"/>
            <w:shd w:val="clear" w:color="auto" w:fill="D9D9D9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B5AE078" w14:textId="77777777" w:rsidR="00EC3D35" w:rsidRDefault="00000000">
            <w:pPr>
              <w:pStyle w:val="TableText"/>
              <w:jc w:val="center"/>
            </w:pPr>
            <w:proofErr w:type="spellStart"/>
            <w:r>
              <w:rPr>
                <w:b/>
                <w:sz w:val="17"/>
              </w:rPr>
              <w:t>Trạng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thái</w:t>
            </w:r>
            <w:proofErr w:type="spellEnd"/>
          </w:p>
        </w:tc>
      </w:tr>
      <w:tr w:rsidR="00EC3D35" w14:paraId="3648347E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D91044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ISS-01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51ED20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Mã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tài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thức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thay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cho</w:t>
            </w:r>
            <w:proofErr w:type="spellEnd"/>
            <w:r>
              <w:rPr>
                <w:sz w:val="16"/>
              </w:rPr>
              <w:t xml:space="preserve"> BRD-CUS-XXXX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02B82B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PMO/Quản </w:t>
            </w:r>
            <w:proofErr w:type="spellStart"/>
            <w:r>
              <w:rPr>
                <w:sz w:val="16"/>
              </w:rPr>
              <w:t>trị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tài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6037C3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  <w:tr w:rsidR="00EC3D35" w14:paraId="07ECA000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129AF8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ISS-02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CFE3B9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Thời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lực</w:t>
            </w:r>
            <w:proofErr w:type="spellEnd"/>
            <w:r>
              <w:rPr>
                <w:sz w:val="16"/>
              </w:rPr>
              <w:t xml:space="preserve"> OTP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6022E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Đơn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nghiệp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vụ</w:t>
            </w:r>
            <w:proofErr w:type="spellEnd"/>
            <w:r>
              <w:rPr>
                <w:sz w:val="16"/>
              </w:rPr>
              <w:t>/Security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289519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  <w:tr w:rsidR="00EC3D35" w14:paraId="7C3EF6DB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C2D128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ISS-03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DEA501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Quy </w:t>
            </w:r>
            <w:proofErr w:type="spellStart"/>
            <w:r>
              <w:rPr>
                <w:sz w:val="16"/>
              </w:rPr>
              <w:t>tắc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mật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khẩu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eBanking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PIN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6CD70D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Đơn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nghiệp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vụ</w:t>
            </w:r>
            <w:proofErr w:type="spellEnd"/>
            <w:r>
              <w:rPr>
                <w:sz w:val="16"/>
              </w:rPr>
              <w:t>/Security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82F6B3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  <w:tr w:rsidR="00EC3D35" w14:paraId="713C94C9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913ADA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ISS-04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8B8A72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Quy </w:t>
            </w:r>
            <w:proofErr w:type="spellStart"/>
            <w:r>
              <w:rPr>
                <w:sz w:val="16"/>
              </w:rPr>
              <w:t>trình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SLA </w:t>
            </w:r>
            <w:proofErr w:type="spellStart"/>
            <w:r>
              <w:rPr>
                <w:sz w:val="16"/>
              </w:rPr>
              <w:t>xét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duyệt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công</w:t>
            </w:r>
            <w:proofErr w:type="spellEnd"/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4B1BAA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Đơn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vận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hành</w:t>
            </w:r>
            <w:proofErr w:type="spellEnd"/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714A50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  <w:tr w:rsidR="00EC3D35" w14:paraId="4DD4CDF5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24C5ED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ISS-05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C9E5F1" w14:textId="77777777" w:rsidR="00EC3D35" w:rsidRPr="005B2E82" w:rsidRDefault="00000000">
            <w:pPr>
              <w:pStyle w:val="TableText"/>
              <w:jc w:val="left"/>
              <w:rPr>
                <w:lang w:val="da-DK"/>
              </w:rPr>
            </w:pPr>
            <w:r w:rsidRPr="005B2E82">
              <w:rPr>
                <w:sz w:val="16"/>
                <w:lang w:val="da-DK"/>
              </w:rPr>
              <w:t xml:space="preserve">Baseline </w:t>
            </w:r>
            <w:proofErr w:type="spellStart"/>
            <w:r w:rsidRPr="005B2E82">
              <w:rPr>
                <w:sz w:val="16"/>
                <w:lang w:val="da-DK"/>
              </w:rPr>
              <w:t>và</w:t>
            </w:r>
            <w:proofErr w:type="spellEnd"/>
            <w:r w:rsidRPr="005B2E82">
              <w:rPr>
                <w:sz w:val="16"/>
                <w:lang w:val="da-DK"/>
              </w:rPr>
              <w:t xml:space="preserve"> </w:t>
            </w:r>
            <w:proofErr w:type="spellStart"/>
            <w:r w:rsidRPr="005B2E82">
              <w:rPr>
                <w:sz w:val="16"/>
                <w:lang w:val="da-DK"/>
              </w:rPr>
              <w:t>cách</w:t>
            </w:r>
            <w:proofErr w:type="spellEnd"/>
            <w:r w:rsidRPr="005B2E82">
              <w:rPr>
                <w:sz w:val="16"/>
                <w:lang w:val="da-DK"/>
              </w:rPr>
              <w:t xml:space="preserve"> </w:t>
            </w:r>
            <w:proofErr w:type="spellStart"/>
            <w:r w:rsidRPr="005B2E82">
              <w:rPr>
                <w:sz w:val="16"/>
                <w:lang w:val="da-DK"/>
              </w:rPr>
              <w:t>đo</w:t>
            </w:r>
            <w:proofErr w:type="spellEnd"/>
            <w:r w:rsidRPr="005B2E82">
              <w:rPr>
                <w:sz w:val="16"/>
                <w:lang w:val="da-DK"/>
              </w:rPr>
              <w:t xml:space="preserve"> KPI 70%, 40–50%</w:t>
            </w:r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874E62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>Business Owner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D6B46F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  <w:tr w:rsidR="00EC3D35" w14:paraId="71F009F8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EE07D1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ISS-06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AED8A3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SLA API, </w:t>
            </w:r>
            <w:proofErr w:type="spellStart"/>
            <w:r>
              <w:rPr>
                <w:sz w:val="16"/>
              </w:rPr>
              <w:t>tải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đồng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thời</w:t>
            </w:r>
            <w:proofErr w:type="spellEnd"/>
            <w:r>
              <w:rPr>
                <w:sz w:val="16"/>
              </w:rPr>
              <w:t xml:space="preserve">, timeout/retry </w:t>
            </w:r>
            <w:proofErr w:type="spellStart"/>
            <w:r>
              <w:rPr>
                <w:sz w:val="16"/>
              </w:rPr>
              <w:t>kỹ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thuật</w:t>
            </w:r>
            <w:proofErr w:type="spellEnd"/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B9947F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Kiến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trúc</w:t>
            </w:r>
            <w:proofErr w:type="spellEnd"/>
            <w:r>
              <w:rPr>
                <w:sz w:val="16"/>
              </w:rPr>
              <w:t>/IT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829739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  <w:tr w:rsidR="00EC3D35" w14:paraId="52490BC9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BB6C00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ISS-07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2B0E0C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 xml:space="preserve">Bảo </w:t>
            </w:r>
            <w:proofErr w:type="spellStart"/>
            <w:r>
              <w:rPr>
                <w:sz w:val="16"/>
              </w:rPr>
              <w:t>mật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lưu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thời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lưu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eKYC</w:t>
            </w:r>
            <w:proofErr w:type="spellEnd"/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C6B839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>Security/Compliance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96690E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  <w:tr w:rsidR="00EC3D35" w14:paraId="57F8D092" w14:textId="77777777">
        <w:trPr>
          <w:cantSplit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5605B8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ISS-08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264CAC" w14:textId="77777777" w:rsidR="00EC3D35" w:rsidRDefault="00000000">
            <w:pPr>
              <w:pStyle w:val="TableText"/>
              <w:jc w:val="left"/>
            </w:pPr>
            <w:proofErr w:type="spellStart"/>
            <w:r>
              <w:rPr>
                <w:sz w:val="16"/>
              </w:rPr>
              <w:t>Đối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chiếu</w:t>
            </w:r>
            <w:proofErr w:type="spellEnd"/>
            <w:r>
              <w:rPr>
                <w:sz w:val="16"/>
              </w:rPr>
              <w:t xml:space="preserve"> BRD </w:t>
            </w:r>
            <w:proofErr w:type="spellStart"/>
            <w:r>
              <w:rPr>
                <w:sz w:val="16"/>
              </w:rPr>
              <w:t>với</w:t>
            </w:r>
            <w:proofErr w:type="spellEnd"/>
            <w:r>
              <w:rPr>
                <w:sz w:val="16"/>
              </w:rPr>
              <w:t xml:space="preserve"> BPMN, Use Case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UI/UX </w:t>
            </w:r>
            <w:proofErr w:type="spellStart"/>
            <w:r>
              <w:rPr>
                <w:sz w:val="16"/>
              </w:rPr>
              <w:t>bản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phát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hành</w:t>
            </w:r>
            <w:proofErr w:type="spellEnd"/>
          </w:p>
        </w:tc>
        <w:tc>
          <w:tcPr>
            <w:tcW w:w="23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581A61" w14:textId="77777777" w:rsidR="00EC3D35" w:rsidRDefault="00000000">
            <w:pPr>
              <w:pStyle w:val="TableText"/>
              <w:jc w:val="left"/>
            </w:pPr>
            <w:r>
              <w:rPr>
                <w:sz w:val="16"/>
              </w:rPr>
              <w:t>BA/PO</w:t>
            </w:r>
          </w:p>
        </w:tc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F8E869" w14:textId="77777777" w:rsidR="00EC3D35" w:rsidRDefault="00000000">
            <w:pPr>
              <w:pStyle w:val="TableText"/>
              <w:jc w:val="center"/>
            </w:pPr>
            <w:r>
              <w:rPr>
                <w:sz w:val="16"/>
              </w:rPr>
              <w:t>Open</w:t>
            </w:r>
          </w:p>
        </w:tc>
      </w:tr>
    </w:tbl>
    <w:p w14:paraId="7F66555D" w14:textId="77777777" w:rsidR="00EC3D35" w:rsidRDefault="00EC3D35">
      <w:pPr>
        <w:spacing w:after="40"/>
      </w:pPr>
    </w:p>
    <w:sectPr w:rsidR="00EC3D35" w:rsidSect="00E34685">
      <w:headerReference w:type="default" r:id="rId11"/>
      <w:footerReference w:type="default" r:id="rId12"/>
      <w:pgSz w:w="12240" w:h="15840"/>
      <w:pgMar w:top="792" w:right="1440" w:bottom="1008" w:left="1440" w:header="36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E5337" w14:textId="77777777" w:rsidR="002A7F63" w:rsidRDefault="002A7F63" w:rsidP="003502FF">
      <w:pPr>
        <w:spacing w:after="0" w:line="240" w:lineRule="auto"/>
      </w:pPr>
      <w:r>
        <w:separator/>
      </w:r>
    </w:p>
  </w:endnote>
  <w:endnote w:type="continuationSeparator" w:id="0">
    <w:p w14:paraId="6D0C4651" w14:textId="77777777" w:rsidR="002A7F63" w:rsidRDefault="002A7F63" w:rsidP="00350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7335" w14:textId="77777777" w:rsidR="00EC3D35" w:rsidRDefault="00000000">
    <w:pPr>
      <w:pBdr>
        <w:top w:val="single" w:sz="6" w:space="4" w:color="A6A6A6"/>
      </w:pBdr>
      <w:tabs>
        <w:tab w:val="right" w:pos="9360"/>
      </w:tabs>
      <w:spacing w:before="0" w:after="0"/>
    </w:pPr>
    <w:r>
      <w:rPr>
        <w:color w:val="404040"/>
        <w:sz w:val="18"/>
      </w:rPr>
      <w:t>BRD-CUS-XXXX</w:t>
    </w:r>
    <w:r>
      <w:rPr>
        <w:color w:val="404040"/>
        <w:sz w:val="18"/>
      </w:rPr>
      <w:tab/>
      <w:t xml:space="preserve">Trang </w:t>
    </w:r>
    <w:r>
      <w:rPr>
        <w:color w:val="404040"/>
        <w:sz w:val="18"/>
      </w:rPr>
      <w:fldChar w:fldCharType="begin"/>
    </w:r>
    <w:r>
      <w:rPr>
        <w:color w:val="404040"/>
        <w:sz w:val="18"/>
      </w:rPr>
      <w:instrText>PAGE</w:instrText>
    </w:r>
    <w:r>
      <w:rPr>
        <w:color w:val="404040"/>
        <w:sz w:val="18"/>
      </w:rPr>
      <w:fldChar w:fldCharType="separate"/>
    </w:r>
    <w:r>
      <w:rPr>
        <w:color w:val="404040"/>
        <w:sz w:val="18"/>
      </w:rPr>
      <w:t>1</w:t>
    </w:r>
    <w:r>
      <w:rPr>
        <w:color w:val="404040"/>
        <w:sz w:val="18"/>
      </w:rPr>
      <w:fldChar w:fldCharType="end"/>
    </w:r>
    <w:r>
      <w:rPr>
        <w:color w:val="404040"/>
        <w:sz w:val="18"/>
      </w:rPr>
      <w:t xml:space="preserve"> / </w:t>
    </w:r>
    <w:r>
      <w:rPr>
        <w:color w:val="404040"/>
        <w:sz w:val="18"/>
      </w:rPr>
      <w:fldChar w:fldCharType="begin"/>
    </w:r>
    <w:r>
      <w:rPr>
        <w:color w:val="404040"/>
        <w:sz w:val="18"/>
      </w:rPr>
      <w:instrText>NUMPAGES</w:instrText>
    </w:r>
    <w:r>
      <w:rPr>
        <w:color w:val="404040"/>
        <w:sz w:val="18"/>
      </w:rPr>
      <w:fldChar w:fldCharType="separate"/>
    </w:r>
    <w:r>
      <w:rPr>
        <w:color w:val="404040"/>
        <w:sz w:val="18"/>
      </w:rPr>
      <w:t>1</w:t>
    </w:r>
    <w:r>
      <w:rPr>
        <w:color w:val="40404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62F2" w14:textId="77777777" w:rsidR="002A7F63" w:rsidRDefault="002A7F63" w:rsidP="003502FF">
      <w:pPr>
        <w:spacing w:after="0" w:line="240" w:lineRule="auto"/>
      </w:pPr>
      <w:r>
        <w:separator/>
      </w:r>
    </w:p>
  </w:footnote>
  <w:footnote w:type="continuationSeparator" w:id="0">
    <w:p w14:paraId="763F1492" w14:textId="77777777" w:rsidR="002A7F63" w:rsidRDefault="002A7F63" w:rsidP="00350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E891" w14:textId="77777777" w:rsidR="00EC3D35" w:rsidRDefault="00000000">
    <w:pPr>
      <w:pBdr>
        <w:bottom w:val="single" w:sz="6" w:space="4" w:color="A6A6A6"/>
      </w:pBdr>
      <w:tabs>
        <w:tab w:val="right" w:pos="9360"/>
      </w:tabs>
      <w:spacing w:after="0"/>
    </w:pPr>
    <w:r>
      <w:rPr>
        <w:rFonts w:ascii="Arial" w:eastAsia="Arial" w:hAnsi="Arial"/>
        <w:color w:val="404040"/>
        <w:sz w:val="16"/>
      </w:rPr>
      <w:t xml:space="preserve">BRD - MỞ TÀI KHOẢN ONLINE CÓ XÁC THỰC </w:t>
    </w:r>
    <w:proofErr w:type="spellStart"/>
    <w:r>
      <w:rPr>
        <w:rFonts w:ascii="Arial" w:eastAsia="Arial" w:hAnsi="Arial"/>
        <w:color w:val="404040"/>
        <w:sz w:val="16"/>
      </w:rPr>
      <w:t>eKYC</w:t>
    </w:r>
    <w:proofErr w:type="spellEnd"/>
    <w:r>
      <w:rPr>
        <w:rFonts w:ascii="Arial" w:eastAsia="Arial" w:hAnsi="Arial"/>
        <w:b/>
        <w:color w:val="404040"/>
        <w:sz w:val="16"/>
      </w:rPr>
      <w:tab/>
      <w:t>Ver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84EBE14"/>
    <w:lvl w:ilvl="0">
      <w:start w:val="1"/>
      <w:numFmt w:val="bullet"/>
      <w:pStyle w:val="ListBullet2"/>
      <w:lvlText w:val=""/>
      <w:lvlJc w:val="left"/>
      <w:pPr>
        <w:tabs>
          <w:tab w:val="num" w:pos="648"/>
        </w:tabs>
        <w:ind w:left="648" w:hanging="288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FFFFFF88"/>
    <w:multiLevelType w:val="singleLevel"/>
    <w:tmpl w:val="C400EC40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</w:rPr>
    </w:lvl>
  </w:abstractNum>
  <w:abstractNum w:abstractNumId="2" w15:restartNumberingAfterBreak="0">
    <w:nsid w:val="00C95984"/>
    <w:multiLevelType w:val="multilevel"/>
    <w:tmpl w:val="5D642658"/>
    <w:lvl w:ilvl="0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34CE5"/>
    <w:multiLevelType w:val="singleLevel"/>
    <w:tmpl w:val="750AA2F6"/>
    <w:lvl w:ilvl="0">
      <w:start w:val="1"/>
      <w:numFmt w:val="decimal"/>
      <w:pStyle w:val="BRDNumber"/>
      <w:lvlText w:val="%1."/>
      <w:lvlJc w:val="left"/>
      <w:pPr>
        <w:tabs>
          <w:tab w:val="num" w:pos="360"/>
        </w:tabs>
        <w:ind w:left="360" w:hanging="260"/>
      </w:pPr>
      <w:rPr>
        <w:rFonts w:ascii="Times New Roman" w:hAnsi="Times New Roman"/>
      </w:rPr>
    </w:lvl>
  </w:abstractNum>
  <w:abstractNum w:abstractNumId="4" w15:restartNumberingAfterBreak="0">
    <w:nsid w:val="0262107A"/>
    <w:multiLevelType w:val="multilevel"/>
    <w:tmpl w:val="E43455A0"/>
    <w:lvl w:ilvl="0">
      <w:start w:val="1"/>
      <w:numFmt w:val="decimal"/>
      <w:pStyle w:val="H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2"/>
      <w:isLgl/>
      <w:lvlText w:val="%1.%2.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3D93B2B"/>
    <w:multiLevelType w:val="hybridMultilevel"/>
    <w:tmpl w:val="4E7409F8"/>
    <w:lvl w:ilvl="0" w:tplc="FFFFFFFF">
      <w:start w:val="24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17"/>
        </w:tabs>
        <w:ind w:left="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7"/>
        </w:tabs>
        <w:ind w:left="1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7"/>
        </w:tabs>
        <w:ind w:left="2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7"/>
        </w:tabs>
        <w:ind w:left="2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7"/>
        </w:tabs>
        <w:ind w:left="3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7"/>
        </w:tabs>
        <w:ind w:left="4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7"/>
        </w:tabs>
        <w:ind w:left="5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7"/>
        </w:tabs>
        <w:ind w:left="5857" w:hanging="360"/>
      </w:pPr>
      <w:rPr>
        <w:rFonts w:ascii="Wingdings" w:hAnsi="Wingdings" w:hint="default"/>
      </w:rPr>
    </w:lvl>
  </w:abstractNum>
  <w:abstractNum w:abstractNumId="6" w15:restartNumberingAfterBreak="0">
    <w:nsid w:val="083E5944"/>
    <w:multiLevelType w:val="hybridMultilevel"/>
    <w:tmpl w:val="96E6719A"/>
    <w:lvl w:ilvl="0" w:tplc="835252CA">
      <w:start w:val="1"/>
      <w:numFmt w:val="bullet"/>
      <w:pStyle w:val="Bullet12"/>
      <w:lvlText w:val="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321"/>
        </w:tabs>
        <w:ind w:left="13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1"/>
        </w:tabs>
        <w:ind w:left="20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1"/>
        </w:tabs>
        <w:ind w:left="27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1"/>
        </w:tabs>
        <w:ind w:left="34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1"/>
        </w:tabs>
        <w:ind w:left="42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1"/>
        </w:tabs>
        <w:ind w:left="49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1"/>
        </w:tabs>
        <w:ind w:left="56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1"/>
        </w:tabs>
        <w:ind w:left="6361" w:hanging="360"/>
      </w:pPr>
      <w:rPr>
        <w:rFonts w:ascii="Wingdings" w:hAnsi="Wingdings" w:hint="default"/>
      </w:rPr>
    </w:lvl>
  </w:abstractNum>
  <w:abstractNum w:abstractNumId="7" w15:restartNumberingAfterBreak="0">
    <w:nsid w:val="08E6195E"/>
    <w:multiLevelType w:val="singleLevel"/>
    <w:tmpl w:val="E2823B88"/>
    <w:lvl w:ilvl="0">
      <w:start w:val="1"/>
      <w:numFmt w:val="bullet"/>
      <w:pStyle w:val="BRDBullet"/>
      <w:lvlText w:val="•"/>
      <w:lvlJc w:val="left"/>
      <w:pPr>
        <w:tabs>
          <w:tab w:val="num" w:pos="360"/>
        </w:tabs>
        <w:ind w:left="360" w:hanging="260"/>
      </w:pPr>
      <w:rPr>
        <w:rFonts w:ascii="Times New Roman" w:hAnsi="Times New Roman"/>
      </w:rPr>
    </w:lvl>
  </w:abstractNum>
  <w:abstractNum w:abstractNumId="8" w15:restartNumberingAfterBreak="0">
    <w:nsid w:val="101C3D46"/>
    <w:multiLevelType w:val="hybridMultilevel"/>
    <w:tmpl w:val="58F05A88"/>
    <w:lvl w:ilvl="0" w:tplc="8FD8C0E8">
      <w:numFmt w:val="bullet"/>
      <w:pStyle w:val="Style3"/>
      <w:lvlText w:val="-"/>
      <w:lvlJc w:val="left"/>
      <w:pPr>
        <w:tabs>
          <w:tab w:val="num" w:pos="1021"/>
        </w:tabs>
        <w:ind w:left="1021" w:hanging="447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D56849"/>
    <w:multiLevelType w:val="multilevel"/>
    <w:tmpl w:val="C684661E"/>
    <w:lvl w:ilvl="0">
      <w:start w:val="1"/>
      <w:numFmt w:val="bullet"/>
      <w:pStyle w:val="BulletList1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38161BF"/>
    <w:multiLevelType w:val="hybridMultilevel"/>
    <w:tmpl w:val="A91409C6"/>
    <w:lvl w:ilvl="0" w:tplc="3A16C358">
      <w:start w:val="1"/>
      <w:numFmt w:val="bullet"/>
      <w:pStyle w:val="Bullet21"/>
      <w:lvlText w:val="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221E19F3"/>
    <w:multiLevelType w:val="hybridMultilevel"/>
    <w:tmpl w:val="C31CA3DA"/>
    <w:lvl w:ilvl="0" w:tplc="674AFAE2">
      <w:numFmt w:val="bullet"/>
      <w:pStyle w:val="gachnghieng"/>
      <w:lvlText w:val="-"/>
      <w:lvlJc w:val="left"/>
      <w:pPr>
        <w:ind w:left="108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5D21D3D"/>
    <w:multiLevelType w:val="hybridMultilevel"/>
    <w:tmpl w:val="D7F0B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93E48"/>
    <w:multiLevelType w:val="multilevel"/>
    <w:tmpl w:val="6E10C42E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tabs>
          <w:tab w:val="num" w:pos="720"/>
        </w:tabs>
        <w:ind w:left="284" w:firstLine="0"/>
      </w:pPr>
      <w:rPr>
        <w:rFonts w:hint="default"/>
      </w:rPr>
    </w:lvl>
    <w:lvl w:ilvl="5">
      <w:start w:val="1"/>
      <w:numFmt w:val="decimal"/>
      <w:pStyle w:val="Heading6"/>
      <w:lvlText w:val="%5%6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6">
      <w:start w:val="1"/>
      <w:numFmt w:val="decimal"/>
      <w:pStyle w:val="Heading7"/>
      <w:lvlText w:val="%5%6-%7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4" w15:restartNumberingAfterBreak="0">
    <w:nsid w:val="47E02148"/>
    <w:multiLevelType w:val="hybridMultilevel"/>
    <w:tmpl w:val="EEB65B6E"/>
    <w:lvl w:ilvl="0" w:tplc="0409000D">
      <w:start w:val="1"/>
      <w:numFmt w:val="bullet"/>
      <w:pStyle w:val="Bullet22"/>
      <w:lvlText w:val=""/>
      <w:lvlJc w:val="left"/>
      <w:pPr>
        <w:ind w:left="2347" w:hanging="360"/>
      </w:pPr>
      <w:rPr>
        <w:rFonts w:ascii="Wingdings" w:hAnsi="Wingdings" w:hint="default"/>
      </w:rPr>
    </w:lvl>
    <w:lvl w:ilvl="1" w:tplc="277AC1E4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CEDEAB5E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abstractNum w:abstractNumId="15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Times New Roman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Times New Roman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Times New Roman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cs="Times New Roman" w:hint="default"/>
      </w:rPr>
    </w:lvl>
  </w:abstractNum>
  <w:abstractNum w:abstractNumId="16" w15:restartNumberingAfterBreak="0">
    <w:nsid w:val="4C5F2290"/>
    <w:multiLevelType w:val="hybridMultilevel"/>
    <w:tmpl w:val="78F85B5C"/>
    <w:lvl w:ilvl="0" w:tplc="AE0A583C"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72DE0EB6">
      <w:start w:val="4"/>
      <w:numFmt w:val="bullet"/>
      <w:lvlText w:val="-"/>
      <w:lvlJc w:val="left"/>
      <w:pPr>
        <w:tabs>
          <w:tab w:val="num" w:pos="3816"/>
        </w:tabs>
        <w:ind w:left="3816" w:hanging="360"/>
      </w:pPr>
      <w:rPr>
        <w:rFonts w:ascii="Arial" w:eastAsia="Times New Roman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5E7A44CB"/>
    <w:multiLevelType w:val="singleLevel"/>
    <w:tmpl w:val="DB9A2D3A"/>
    <w:lvl w:ilvl="0">
      <w:start w:val="1"/>
      <w:numFmt w:val="decimal"/>
      <w:pStyle w:val="Tailieu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65AE002E"/>
    <w:multiLevelType w:val="hybridMultilevel"/>
    <w:tmpl w:val="94307366"/>
    <w:lvl w:ilvl="0" w:tplc="C9B251E0">
      <w:start w:val="1"/>
      <w:numFmt w:val="bullet"/>
      <w:pStyle w:val="Bullet1"/>
      <w:lvlText w:val=""/>
      <w:lvlJc w:val="left"/>
      <w:pPr>
        <w:tabs>
          <w:tab w:val="num" w:pos="1134"/>
        </w:tabs>
        <w:ind w:left="1134" w:hanging="414"/>
      </w:pPr>
      <w:rPr>
        <w:rFonts w:ascii="Wingdings" w:hAnsi="Wingdings" w:hint="default"/>
      </w:rPr>
    </w:lvl>
    <w:lvl w:ilvl="1" w:tplc="04090003">
      <w:start w:val="1"/>
      <w:numFmt w:val="bullet"/>
      <w:pStyle w:val="Bullet2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2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63732"/>
    <w:multiLevelType w:val="hybridMultilevel"/>
    <w:tmpl w:val="5B485B96"/>
    <w:lvl w:ilvl="0" w:tplc="2E92FFC4">
      <w:start w:val="1"/>
      <w:numFmt w:val="bullet"/>
      <w:pStyle w:val="Bullet11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68734BEA"/>
    <w:multiLevelType w:val="hybridMultilevel"/>
    <w:tmpl w:val="31E22802"/>
    <w:lvl w:ilvl="0" w:tplc="F4FE4F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2" w15:restartNumberingAfterBreak="0">
    <w:nsid w:val="783134FE"/>
    <w:multiLevelType w:val="hybridMultilevel"/>
    <w:tmpl w:val="7424E79E"/>
    <w:lvl w:ilvl="0" w:tplc="B336C2A6">
      <w:start w:val="1"/>
      <w:numFmt w:val="decimal"/>
      <w:lvlText w:val="Hình %1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432"/>
        </w:tabs>
        <w:ind w:left="-4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"/>
        </w:tabs>
        <w:ind w:left="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08"/>
        </w:tabs>
        <w:ind w:left="1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728"/>
        </w:tabs>
        <w:ind w:left="1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8"/>
        </w:tabs>
        <w:ind w:left="2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8"/>
        </w:tabs>
        <w:ind w:left="3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888"/>
        </w:tabs>
        <w:ind w:left="3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8"/>
        </w:tabs>
        <w:ind w:left="4608" w:hanging="180"/>
      </w:pPr>
    </w:lvl>
  </w:abstractNum>
  <w:num w:numId="1" w16cid:durableId="1588537985">
    <w:abstractNumId w:val="1"/>
  </w:num>
  <w:num w:numId="2" w16cid:durableId="553469099">
    <w:abstractNumId w:val="0"/>
  </w:num>
  <w:num w:numId="3" w16cid:durableId="1282417387">
    <w:abstractNumId w:val="13"/>
  </w:num>
  <w:num w:numId="4" w16cid:durableId="2139563413">
    <w:abstractNumId w:val="18"/>
  </w:num>
  <w:num w:numId="5" w16cid:durableId="353842749">
    <w:abstractNumId w:val="6"/>
  </w:num>
  <w:num w:numId="6" w16cid:durableId="658461875">
    <w:abstractNumId w:val="19"/>
  </w:num>
  <w:num w:numId="7" w16cid:durableId="147671847">
    <w:abstractNumId w:val="10"/>
  </w:num>
  <w:num w:numId="8" w16cid:durableId="1370181860">
    <w:abstractNumId w:val="14"/>
  </w:num>
  <w:num w:numId="9" w16cid:durableId="1830173675">
    <w:abstractNumId w:val="4"/>
  </w:num>
  <w:num w:numId="10" w16cid:durableId="508181473">
    <w:abstractNumId w:val="8"/>
  </w:num>
  <w:num w:numId="11" w16cid:durableId="2077900909">
    <w:abstractNumId w:val="11"/>
  </w:num>
  <w:num w:numId="12" w16cid:durableId="1491557940">
    <w:abstractNumId w:val="9"/>
  </w:num>
  <w:num w:numId="13" w16cid:durableId="371078502">
    <w:abstractNumId w:val="17"/>
  </w:num>
  <w:num w:numId="14" w16cid:durableId="494927931">
    <w:abstractNumId w:val="20"/>
  </w:num>
  <w:num w:numId="15" w16cid:durableId="91896626">
    <w:abstractNumId w:val="15"/>
  </w:num>
  <w:num w:numId="16" w16cid:durableId="1183084703">
    <w:abstractNumId w:val="5"/>
  </w:num>
  <w:num w:numId="17" w16cid:durableId="1794513635">
    <w:abstractNumId w:val="2"/>
  </w:num>
  <w:num w:numId="18" w16cid:durableId="180368766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4172312">
    <w:abstractNumId w:val="21"/>
  </w:num>
  <w:num w:numId="20" w16cid:durableId="942803389">
    <w:abstractNumId w:val="13"/>
  </w:num>
  <w:num w:numId="21" w16cid:durableId="813184134">
    <w:abstractNumId w:val="22"/>
  </w:num>
  <w:num w:numId="22" w16cid:durableId="1627077914">
    <w:abstractNumId w:val="13"/>
  </w:num>
  <w:num w:numId="23" w16cid:durableId="588121652">
    <w:abstractNumId w:val="16"/>
  </w:num>
  <w:num w:numId="24" w16cid:durableId="1791123303">
    <w:abstractNumId w:val="13"/>
  </w:num>
  <w:num w:numId="25" w16cid:durableId="1403527011">
    <w:abstractNumId w:val="7"/>
  </w:num>
  <w:num w:numId="26" w16cid:durableId="1748263812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751"/>
    <w:rsid w:val="00001344"/>
    <w:rsid w:val="000018E5"/>
    <w:rsid w:val="0000199B"/>
    <w:rsid w:val="00002765"/>
    <w:rsid w:val="00002A4F"/>
    <w:rsid w:val="00005098"/>
    <w:rsid w:val="00010468"/>
    <w:rsid w:val="000105DB"/>
    <w:rsid w:val="0001166C"/>
    <w:rsid w:val="00014702"/>
    <w:rsid w:val="00015765"/>
    <w:rsid w:val="000163F7"/>
    <w:rsid w:val="00022B21"/>
    <w:rsid w:val="00022BB2"/>
    <w:rsid w:val="0002476F"/>
    <w:rsid w:val="00025345"/>
    <w:rsid w:val="00025829"/>
    <w:rsid w:val="00030D16"/>
    <w:rsid w:val="000379B6"/>
    <w:rsid w:val="00040756"/>
    <w:rsid w:val="00041C16"/>
    <w:rsid w:val="000436E8"/>
    <w:rsid w:val="00044A5D"/>
    <w:rsid w:val="0005148B"/>
    <w:rsid w:val="0006232F"/>
    <w:rsid w:val="00064F0F"/>
    <w:rsid w:val="00072C75"/>
    <w:rsid w:val="000823E0"/>
    <w:rsid w:val="00082543"/>
    <w:rsid w:val="00085523"/>
    <w:rsid w:val="00086030"/>
    <w:rsid w:val="00086043"/>
    <w:rsid w:val="00090949"/>
    <w:rsid w:val="00092210"/>
    <w:rsid w:val="0009223C"/>
    <w:rsid w:val="000944E8"/>
    <w:rsid w:val="000945B8"/>
    <w:rsid w:val="0009693E"/>
    <w:rsid w:val="000A1555"/>
    <w:rsid w:val="000A259F"/>
    <w:rsid w:val="000B2E23"/>
    <w:rsid w:val="000B4065"/>
    <w:rsid w:val="000B409E"/>
    <w:rsid w:val="000B5049"/>
    <w:rsid w:val="000B5AC9"/>
    <w:rsid w:val="000B7407"/>
    <w:rsid w:val="000B75C5"/>
    <w:rsid w:val="000C42B2"/>
    <w:rsid w:val="000C5727"/>
    <w:rsid w:val="000D1548"/>
    <w:rsid w:val="000D3B86"/>
    <w:rsid w:val="000D50AC"/>
    <w:rsid w:val="000D5144"/>
    <w:rsid w:val="000E2BC7"/>
    <w:rsid w:val="000E421D"/>
    <w:rsid w:val="000E4849"/>
    <w:rsid w:val="000E48A9"/>
    <w:rsid w:val="000F3A93"/>
    <w:rsid w:val="000F3BE7"/>
    <w:rsid w:val="000F4025"/>
    <w:rsid w:val="000F4E63"/>
    <w:rsid w:val="00100205"/>
    <w:rsid w:val="00100F29"/>
    <w:rsid w:val="00101370"/>
    <w:rsid w:val="00102962"/>
    <w:rsid w:val="0010782B"/>
    <w:rsid w:val="0011345A"/>
    <w:rsid w:val="00113CB0"/>
    <w:rsid w:val="00114C5E"/>
    <w:rsid w:val="001150BD"/>
    <w:rsid w:val="001252D4"/>
    <w:rsid w:val="00126191"/>
    <w:rsid w:val="00130456"/>
    <w:rsid w:val="00132005"/>
    <w:rsid w:val="001339C7"/>
    <w:rsid w:val="00136110"/>
    <w:rsid w:val="001362D5"/>
    <w:rsid w:val="00136C95"/>
    <w:rsid w:val="0014159B"/>
    <w:rsid w:val="001425BD"/>
    <w:rsid w:val="0014595C"/>
    <w:rsid w:val="00154493"/>
    <w:rsid w:val="001562E9"/>
    <w:rsid w:val="00160D68"/>
    <w:rsid w:val="00160DE0"/>
    <w:rsid w:val="00161B53"/>
    <w:rsid w:val="001621E7"/>
    <w:rsid w:val="001661BE"/>
    <w:rsid w:val="00167B73"/>
    <w:rsid w:val="00167EC7"/>
    <w:rsid w:val="00171BD1"/>
    <w:rsid w:val="0017304B"/>
    <w:rsid w:val="00174001"/>
    <w:rsid w:val="00180BEB"/>
    <w:rsid w:val="00183EC8"/>
    <w:rsid w:val="00184767"/>
    <w:rsid w:val="0018479C"/>
    <w:rsid w:val="001879D2"/>
    <w:rsid w:val="00192B16"/>
    <w:rsid w:val="001968B8"/>
    <w:rsid w:val="00196950"/>
    <w:rsid w:val="001A1D3E"/>
    <w:rsid w:val="001A2DF7"/>
    <w:rsid w:val="001C03DB"/>
    <w:rsid w:val="001C2CF7"/>
    <w:rsid w:val="001C4DA7"/>
    <w:rsid w:val="001D01DF"/>
    <w:rsid w:val="001D2F73"/>
    <w:rsid w:val="001D4867"/>
    <w:rsid w:val="001D5B41"/>
    <w:rsid w:val="001D6A61"/>
    <w:rsid w:val="001E0EA9"/>
    <w:rsid w:val="001E496D"/>
    <w:rsid w:val="001E7332"/>
    <w:rsid w:val="001F215B"/>
    <w:rsid w:val="001F3F0A"/>
    <w:rsid w:val="001F5446"/>
    <w:rsid w:val="001F55F8"/>
    <w:rsid w:val="001F5CA7"/>
    <w:rsid w:val="001F5D08"/>
    <w:rsid w:val="00200031"/>
    <w:rsid w:val="0020252A"/>
    <w:rsid w:val="0021297D"/>
    <w:rsid w:val="0021600D"/>
    <w:rsid w:val="00217563"/>
    <w:rsid w:val="00217D96"/>
    <w:rsid w:val="0022538D"/>
    <w:rsid w:val="0023227A"/>
    <w:rsid w:val="002350BA"/>
    <w:rsid w:val="002368D8"/>
    <w:rsid w:val="00240149"/>
    <w:rsid w:val="00240953"/>
    <w:rsid w:val="00241563"/>
    <w:rsid w:val="002440AA"/>
    <w:rsid w:val="00245A7F"/>
    <w:rsid w:val="002513D8"/>
    <w:rsid w:val="002523BE"/>
    <w:rsid w:val="0026777A"/>
    <w:rsid w:val="00271AA2"/>
    <w:rsid w:val="0027452E"/>
    <w:rsid w:val="00281DC4"/>
    <w:rsid w:val="002830BB"/>
    <w:rsid w:val="00284F2A"/>
    <w:rsid w:val="002937A2"/>
    <w:rsid w:val="002A0769"/>
    <w:rsid w:val="002A2375"/>
    <w:rsid w:val="002A23F5"/>
    <w:rsid w:val="002A45BD"/>
    <w:rsid w:val="002A46AA"/>
    <w:rsid w:val="002A5511"/>
    <w:rsid w:val="002A5DF9"/>
    <w:rsid w:val="002A7F63"/>
    <w:rsid w:val="002B045A"/>
    <w:rsid w:val="002B3172"/>
    <w:rsid w:val="002B611F"/>
    <w:rsid w:val="002C2D59"/>
    <w:rsid w:val="002C4FC0"/>
    <w:rsid w:val="002C52E1"/>
    <w:rsid w:val="002D579D"/>
    <w:rsid w:val="002F021D"/>
    <w:rsid w:val="002F0D91"/>
    <w:rsid w:val="002F2A98"/>
    <w:rsid w:val="002F44D3"/>
    <w:rsid w:val="00300079"/>
    <w:rsid w:val="00301921"/>
    <w:rsid w:val="00303D0A"/>
    <w:rsid w:val="003051B9"/>
    <w:rsid w:val="003065B0"/>
    <w:rsid w:val="00310407"/>
    <w:rsid w:val="0031486A"/>
    <w:rsid w:val="00321EEA"/>
    <w:rsid w:val="00322A65"/>
    <w:rsid w:val="00323A50"/>
    <w:rsid w:val="00323ECE"/>
    <w:rsid w:val="00327DF1"/>
    <w:rsid w:val="00333D0A"/>
    <w:rsid w:val="003363E9"/>
    <w:rsid w:val="00341A05"/>
    <w:rsid w:val="00342621"/>
    <w:rsid w:val="00346751"/>
    <w:rsid w:val="00347C5A"/>
    <w:rsid w:val="003502FF"/>
    <w:rsid w:val="003578A3"/>
    <w:rsid w:val="003679FB"/>
    <w:rsid w:val="00372F99"/>
    <w:rsid w:val="00375374"/>
    <w:rsid w:val="00375D5E"/>
    <w:rsid w:val="00387F56"/>
    <w:rsid w:val="0039126D"/>
    <w:rsid w:val="00392A03"/>
    <w:rsid w:val="003A5C0D"/>
    <w:rsid w:val="003A6280"/>
    <w:rsid w:val="003B1C81"/>
    <w:rsid w:val="003B21F2"/>
    <w:rsid w:val="003C02F6"/>
    <w:rsid w:val="003C0823"/>
    <w:rsid w:val="003C0D1B"/>
    <w:rsid w:val="003C26F6"/>
    <w:rsid w:val="003C4215"/>
    <w:rsid w:val="003C45E0"/>
    <w:rsid w:val="003C501B"/>
    <w:rsid w:val="003C5289"/>
    <w:rsid w:val="003D10A2"/>
    <w:rsid w:val="003D2087"/>
    <w:rsid w:val="003D601F"/>
    <w:rsid w:val="003D63AD"/>
    <w:rsid w:val="003D702B"/>
    <w:rsid w:val="003F03FD"/>
    <w:rsid w:val="003F07BF"/>
    <w:rsid w:val="003F37BB"/>
    <w:rsid w:val="003F3C25"/>
    <w:rsid w:val="003F4F27"/>
    <w:rsid w:val="003F583F"/>
    <w:rsid w:val="00405894"/>
    <w:rsid w:val="00407D87"/>
    <w:rsid w:val="00412D9D"/>
    <w:rsid w:val="00416DC0"/>
    <w:rsid w:val="0042433C"/>
    <w:rsid w:val="004268F5"/>
    <w:rsid w:val="004310C0"/>
    <w:rsid w:val="004365F5"/>
    <w:rsid w:val="004367DE"/>
    <w:rsid w:val="0044058D"/>
    <w:rsid w:val="00441088"/>
    <w:rsid w:val="0044189F"/>
    <w:rsid w:val="00442C42"/>
    <w:rsid w:val="0044399D"/>
    <w:rsid w:val="00454945"/>
    <w:rsid w:val="00464763"/>
    <w:rsid w:val="004651F5"/>
    <w:rsid w:val="004659D8"/>
    <w:rsid w:val="00466BAD"/>
    <w:rsid w:val="00467EBF"/>
    <w:rsid w:val="00473813"/>
    <w:rsid w:val="00474C6C"/>
    <w:rsid w:val="00480561"/>
    <w:rsid w:val="00480984"/>
    <w:rsid w:val="004822C6"/>
    <w:rsid w:val="00483178"/>
    <w:rsid w:val="0048499C"/>
    <w:rsid w:val="004857D4"/>
    <w:rsid w:val="00486764"/>
    <w:rsid w:val="00487F43"/>
    <w:rsid w:val="004904CE"/>
    <w:rsid w:val="004B2014"/>
    <w:rsid w:val="004B6A07"/>
    <w:rsid w:val="004C059F"/>
    <w:rsid w:val="004C3025"/>
    <w:rsid w:val="004C613E"/>
    <w:rsid w:val="004C6B08"/>
    <w:rsid w:val="004D10BF"/>
    <w:rsid w:val="004D620A"/>
    <w:rsid w:val="004D699D"/>
    <w:rsid w:val="004D7016"/>
    <w:rsid w:val="004E37FC"/>
    <w:rsid w:val="004E65AB"/>
    <w:rsid w:val="004E6F87"/>
    <w:rsid w:val="004E728B"/>
    <w:rsid w:val="004F659A"/>
    <w:rsid w:val="005006AA"/>
    <w:rsid w:val="00505EE7"/>
    <w:rsid w:val="0050741B"/>
    <w:rsid w:val="00507B09"/>
    <w:rsid w:val="00507EE7"/>
    <w:rsid w:val="00510AC2"/>
    <w:rsid w:val="00514541"/>
    <w:rsid w:val="00514584"/>
    <w:rsid w:val="00520DDA"/>
    <w:rsid w:val="00521517"/>
    <w:rsid w:val="005248E6"/>
    <w:rsid w:val="005249E3"/>
    <w:rsid w:val="00530F27"/>
    <w:rsid w:val="00531158"/>
    <w:rsid w:val="005355F7"/>
    <w:rsid w:val="0053575F"/>
    <w:rsid w:val="00544BD5"/>
    <w:rsid w:val="005503D2"/>
    <w:rsid w:val="005547E5"/>
    <w:rsid w:val="00555F0E"/>
    <w:rsid w:val="00565CBC"/>
    <w:rsid w:val="00570091"/>
    <w:rsid w:val="005702E2"/>
    <w:rsid w:val="005732B1"/>
    <w:rsid w:val="00573A70"/>
    <w:rsid w:val="00573E58"/>
    <w:rsid w:val="005755BF"/>
    <w:rsid w:val="00576860"/>
    <w:rsid w:val="00580426"/>
    <w:rsid w:val="00586D5B"/>
    <w:rsid w:val="005870CF"/>
    <w:rsid w:val="00591195"/>
    <w:rsid w:val="005925F3"/>
    <w:rsid w:val="005A69B0"/>
    <w:rsid w:val="005A76B0"/>
    <w:rsid w:val="005B2E82"/>
    <w:rsid w:val="005B45FE"/>
    <w:rsid w:val="005B4F84"/>
    <w:rsid w:val="005C08E4"/>
    <w:rsid w:val="005C424A"/>
    <w:rsid w:val="005C5546"/>
    <w:rsid w:val="005C68D0"/>
    <w:rsid w:val="005D0A26"/>
    <w:rsid w:val="005E0695"/>
    <w:rsid w:val="005E0C03"/>
    <w:rsid w:val="005E1776"/>
    <w:rsid w:val="005E1CF2"/>
    <w:rsid w:val="005E7A95"/>
    <w:rsid w:val="005F0EA9"/>
    <w:rsid w:val="005F219C"/>
    <w:rsid w:val="005F4FA8"/>
    <w:rsid w:val="005F5B5D"/>
    <w:rsid w:val="005F6B74"/>
    <w:rsid w:val="005F73D6"/>
    <w:rsid w:val="00601CDB"/>
    <w:rsid w:val="00604D58"/>
    <w:rsid w:val="006137F3"/>
    <w:rsid w:val="00614E59"/>
    <w:rsid w:val="006175A5"/>
    <w:rsid w:val="00617E0C"/>
    <w:rsid w:val="00622633"/>
    <w:rsid w:val="00623ABF"/>
    <w:rsid w:val="006250C3"/>
    <w:rsid w:val="0063046D"/>
    <w:rsid w:val="00630B7F"/>
    <w:rsid w:val="0063634C"/>
    <w:rsid w:val="00640443"/>
    <w:rsid w:val="00641E13"/>
    <w:rsid w:val="00641E81"/>
    <w:rsid w:val="006564E3"/>
    <w:rsid w:val="00664181"/>
    <w:rsid w:val="00670492"/>
    <w:rsid w:val="0067132B"/>
    <w:rsid w:val="00671B20"/>
    <w:rsid w:val="00677BC7"/>
    <w:rsid w:val="00687988"/>
    <w:rsid w:val="00692350"/>
    <w:rsid w:val="00693A0B"/>
    <w:rsid w:val="00694FA1"/>
    <w:rsid w:val="006A5246"/>
    <w:rsid w:val="006A783D"/>
    <w:rsid w:val="006B019C"/>
    <w:rsid w:val="006B2D16"/>
    <w:rsid w:val="006B3F55"/>
    <w:rsid w:val="006B6245"/>
    <w:rsid w:val="006B6586"/>
    <w:rsid w:val="006B7F7D"/>
    <w:rsid w:val="006C0F68"/>
    <w:rsid w:val="006C21D6"/>
    <w:rsid w:val="006C271B"/>
    <w:rsid w:val="006C31C8"/>
    <w:rsid w:val="006C353F"/>
    <w:rsid w:val="006C35A1"/>
    <w:rsid w:val="006C6634"/>
    <w:rsid w:val="006C687A"/>
    <w:rsid w:val="006D22E9"/>
    <w:rsid w:val="006D3A19"/>
    <w:rsid w:val="006D56CD"/>
    <w:rsid w:val="006E1C6F"/>
    <w:rsid w:val="006E4BC1"/>
    <w:rsid w:val="006F2ED3"/>
    <w:rsid w:val="006F5BB1"/>
    <w:rsid w:val="007015A3"/>
    <w:rsid w:val="00707B5D"/>
    <w:rsid w:val="007121DD"/>
    <w:rsid w:val="007148C3"/>
    <w:rsid w:val="007171E1"/>
    <w:rsid w:val="0072057F"/>
    <w:rsid w:val="00723EE0"/>
    <w:rsid w:val="00724F47"/>
    <w:rsid w:val="00731B01"/>
    <w:rsid w:val="007323D9"/>
    <w:rsid w:val="00733398"/>
    <w:rsid w:val="007368E3"/>
    <w:rsid w:val="00737DB9"/>
    <w:rsid w:val="00737FEE"/>
    <w:rsid w:val="00740A07"/>
    <w:rsid w:val="00744B15"/>
    <w:rsid w:val="00745059"/>
    <w:rsid w:val="0075078A"/>
    <w:rsid w:val="00752510"/>
    <w:rsid w:val="00755F37"/>
    <w:rsid w:val="00755F44"/>
    <w:rsid w:val="00760D4D"/>
    <w:rsid w:val="00761EF8"/>
    <w:rsid w:val="00766E38"/>
    <w:rsid w:val="00774724"/>
    <w:rsid w:val="00775DE4"/>
    <w:rsid w:val="00780855"/>
    <w:rsid w:val="00781A70"/>
    <w:rsid w:val="00782F67"/>
    <w:rsid w:val="00783AEB"/>
    <w:rsid w:val="007840AC"/>
    <w:rsid w:val="0078435B"/>
    <w:rsid w:val="007852A6"/>
    <w:rsid w:val="00787BB9"/>
    <w:rsid w:val="007A15CC"/>
    <w:rsid w:val="007A2028"/>
    <w:rsid w:val="007A27A7"/>
    <w:rsid w:val="007A2B9F"/>
    <w:rsid w:val="007A62CD"/>
    <w:rsid w:val="007B39AC"/>
    <w:rsid w:val="007B6E84"/>
    <w:rsid w:val="007C072B"/>
    <w:rsid w:val="007C0F24"/>
    <w:rsid w:val="007C134A"/>
    <w:rsid w:val="007C2470"/>
    <w:rsid w:val="007C2566"/>
    <w:rsid w:val="007C400C"/>
    <w:rsid w:val="007C6354"/>
    <w:rsid w:val="007C6486"/>
    <w:rsid w:val="007D0053"/>
    <w:rsid w:val="007D4E0B"/>
    <w:rsid w:val="007D52AE"/>
    <w:rsid w:val="007D75B8"/>
    <w:rsid w:val="007D7F94"/>
    <w:rsid w:val="007E3AC3"/>
    <w:rsid w:val="007E4544"/>
    <w:rsid w:val="007F06B2"/>
    <w:rsid w:val="007F225E"/>
    <w:rsid w:val="007F4991"/>
    <w:rsid w:val="0080423E"/>
    <w:rsid w:val="008047F2"/>
    <w:rsid w:val="008073A5"/>
    <w:rsid w:val="008077D6"/>
    <w:rsid w:val="00813611"/>
    <w:rsid w:val="008140DD"/>
    <w:rsid w:val="00814F0D"/>
    <w:rsid w:val="00816CD6"/>
    <w:rsid w:val="00820E1A"/>
    <w:rsid w:val="0082187F"/>
    <w:rsid w:val="00823E0B"/>
    <w:rsid w:val="008245EA"/>
    <w:rsid w:val="0082592A"/>
    <w:rsid w:val="0082603A"/>
    <w:rsid w:val="00826B25"/>
    <w:rsid w:val="0082799F"/>
    <w:rsid w:val="00827F68"/>
    <w:rsid w:val="00830F9A"/>
    <w:rsid w:val="00831FC2"/>
    <w:rsid w:val="008326DC"/>
    <w:rsid w:val="00833774"/>
    <w:rsid w:val="008352E3"/>
    <w:rsid w:val="00835C58"/>
    <w:rsid w:val="00840B6A"/>
    <w:rsid w:val="008412AA"/>
    <w:rsid w:val="008423BC"/>
    <w:rsid w:val="00842691"/>
    <w:rsid w:val="00842D59"/>
    <w:rsid w:val="0084427F"/>
    <w:rsid w:val="00844BE3"/>
    <w:rsid w:val="00846CB9"/>
    <w:rsid w:val="00847458"/>
    <w:rsid w:val="0084765C"/>
    <w:rsid w:val="0085077F"/>
    <w:rsid w:val="00851CDE"/>
    <w:rsid w:val="00856F88"/>
    <w:rsid w:val="008600A9"/>
    <w:rsid w:val="00867372"/>
    <w:rsid w:val="00873200"/>
    <w:rsid w:val="00875880"/>
    <w:rsid w:val="00877361"/>
    <w:rsid w:val="0088078F"/>
    <w:rsid w:val="00880C77"/>
    <w:rsid w:val="00881124"/>
    <w:rsid w:val="0088210E"/>
    <w:rsid w:val="00882167"/>
    <w:rsid w:val="0088219D"/>
    <w:rsid w:val="00882A3F"/>
    <w:rsid w:val="00884C26"/>
    <w:rsid w:val="00885795"/>
    <w:rsid w:val="008877BF"/>
    <w:rsid w:val="00890E60"/>
    <w:rsid w:val="008936F8"/>
    <w:rsid w:val="00893FB5"/>
    <w:rsid w:val="008A2206"/>
    <w:rsid w:val="008B2556"/>
    <w:rsid w:val="008C7D79"/>
    <w:rsid w:val="008D3A19"/>
    <w:rsid w:val="008D5067"/>
    <w:rsid w:val="008D525E"/>
    <w:rsid w:val="008D58B5"/>
    <w:rsid w:val="008E103E"/>
    <w:rsid w:val="008E2725"/>
    <w:rsid w:val="008E66B4"/>
    <w:rsid w:val="008E7A60"/>
    <w:rsid w:val="008F28A3"/>
    <w:rsid w:val="008F32C1"/>
    <w:rsid w:val="008F4FAD"/>
    <w:rsid w:val="00900D80"/>
    <w:rsid w:val="009032C6"/>
    <w:rsid w:val="00907CBF"/>
    <w:rsid w:val="00910576"/>
    <w:rsid w:val="009112A5"/>
    <w:rsid w:val="00914028"/>
    <w:rsid w:val="00917209"/>
    <w:rsid w:val="009178DB"/>
    <w:rsid w:val="009246A5"/>
    <w:rsid w:val="00925FAF"/>
    <w:rsid w:val="009275DC"/>
    <w:rsid w:val="00932513"/>
    <w:rsid w:val="00932B89"/>
    <w:rsid w:val="0093586B"/>
    <w:rsid w:val="009358FB"/>
    <w:rsid w:val="00936E05"/>
    <w:rsid w:val="009370D9"/>
    <w:rsid w:val="009378FC"/>
    <w:rsid w:val="00937D11"/>
    <w:rsid w:val="00941E59"/>
    <w:rsid w:val="00944848"/>
    <w:rsid w:val="009508B7"/>
    <w:rsid w:val="00956FBC"/>
    <w:rsid w:val="0095791F"/>
    <w:rsid w:val="009611CD"/>
    <w:rsid w:val="0096225C"/>
    <w:rsid w:val="00963A89"/>
    <w:rsid w:val="009676A5"/>
    <w:rsid w:val="00972F3D"/>
    <w:rsid w:val="00973E3D"/>
    <w:rsid w:val="00974A80"/>
    <w:rsid w:val="00977404"/>
    <w:rsid w:val="00982888"/>
    <w:rsid w:val="00984135"/>
    <w:rsid w:val="00991CE1"/>
    <w:rsid w:val="00992893"/>
    <w:rsid w:val="0099549F"/>
    <w:rsid w:val="009A2AFD"/>
    <w:rsid w:val="009A312E"/>
    <w:rsid w:val="009A6DC4"/>
    <w:rsid w:val="009A6F5C"/>
    <w:rsid w:val="009A7367"/>
    <w:rsid w:val="009A7724"/>
    <w:rsid w:val="009A7975"/>
    <w:rsid w:val="009B39C2"/>
    <w:rsid w:val="009B4C6E"/>
    <w:rsid w:val="009C25B0"/>
    <w:rsid w:val="009C2808"/>
    <w:rsid w:val="009C48AB"/>
    <w:rsid w:val="009C5E9E"/>
    <w:rsid w:val="009C6A3F"/>
    <w:rsid w:val="009C74FA"/>
    <w:rsid w:val="009D0031"/>
    <w:rsid w:val="009D0820"/>
    <w:rsid w:val="009D0A3B"/>
    <w:rsid w:val="009D19F5"/>
    <w:rsid w:val="009D1F28"/>
    <w:rsid w:val="009D6E76"/>
    <w:rsid w:val="009E2EF1"/>
    <w:rsid w:val="009E533C"/>
    <w:rsid w:val="009E5966"/>
    <w:rsid w:val="009F1264"/>
    <w:rsid w:val="00A00796"/>
    <w:rsid w:val="00A11C77"/>
    <w:rsid w:val="00A1456C"/>
    <w:rsid w:val="00A177AF"/>
    <w:rsid w:val="00A17F19"/>
    <w:rsid w:val="00A25DB0"/>
    <w:rsid w:val="00A26C6E"/>
    <w:rsid w:val="00A3196A"/>
    <w:rsid w:val="00A325F6"/>
    <w:rsid w:val="00A33992"/>
    <w:rsid w:val="00A340A3"/>
    <w:rsid w:val="00A40C21"/>
    <w:rsid w:val="00A42282"/>
    <w:rsid w:val="00A45CA0"/>
    <w:rsid w:val="00A46A06"/>
    <w:rsid w:val="00A523BB"/>
    <w:rsid w:val="00A54844"/>
    <w:rsid w:val="00A6196C"/>
    <w:rsid w:val="00A829FE"/>
    <w:rsid w:val="00A84FA0"/>
    <w:rsid w:val="00A860D4"/>
    <w:rsid w:val="00A90B37"/>
    <w:rsid w:val="00A9586B"/>
    <w:rsid w:val="00A95B26"/>
    <w:rsid w:val="00AA2423"/>
    <w:rsid w:val="00AA359C"/>
    <w:rsid w:val="00AA58BB"/>
    <w:rsid w:val="00AB3ACC"/>
    <w:rsid w:val="00AB3ED7"/>
    <w:rsid w:val="00AB6101"/>
    <w:rsid w:val="00AC22CF"/>
    <w:rsid w:val="00AD0F45"/>
    <w:rsid w:val="00AD4E0D"/>
    <w:rsid w:val="00AE036E"/>
    <w:rsid w:val="00AE37F5"/>
    <w:rsid w:val="00AE3EE3"/>
    <w:rsid w:val="00AF02DF"/>
    <w:rsid w:val="00AF353E"/>
    <w:rsid w:val="00AF63D3"/>
    <w:rsid w:val="00AF747B"/>
    <w:rsid w:val="00B001E7"/>
    <w:rsid w:val="00B06EFB"/>
    <w:rsid w:val="00B113AE"/>
    <w:rsid w:val="00B16897"/>
    <w:rsid w:val="00B20782"/>
    <w:rsid w:val="00B2216A"/>
    <w:rsid w:val="00B3070A"/>
    <w:rsid w:val="00B33340"/>
    <w:rsid w:val="00B34053"/>
    <w:rsid w:val="00B402E4"/>
    <w:rsid w:val="00B43908"/>
    <w:rsid w:val="00B54EE8"/>
    <w:rsid w:val="00B600A0"/>
    <w:rsid w:val="00B6067A"/>
    <w:rsid w:val="00B60E14"/>
    <w:rsid w:val="00B618D6"/>
    <w:rsid w:val="00B7015C"/>
    <w:rsid w:val="00B76537"/>
    <w:rsid w:val="00B825C0"/>
    <w:rsid w:val="00B94029"/>
    <w:rsid w:val="00BA68AA"/>
    <w:rsid w:val="00BA7664"/>
    <w:rsid w:val="00BB2A18"/>
    <w:rsid w:val="00BB3205"/>
    <w:rsid w:val="00BB387B"/>
    <w:rsid w:val="00BB4DCE"/>
    <w:rsid w:val="00BC030E"/>
    <w:rsid w:val="00BC07B4"/>
    <w:rsid w:val="00BC1A79"/>
    <w:rsid w:val="00BC28E8"/>
    <w:rsid w:val="00BC3490"/>
    <w:rsid w:val="00BD04D9"/>
    <w:rsid w:val="00BD0601"/>
    <w:rsid w:val="00BD5A1C"/>
    <w:rsid w:val="00BD5DD5"/>
    <w:rsid w:val="00BD6069"/>
    <w:rsid w:val="00BE0F04"/>
    <w:rsid w:val="00BE1B8D"/>
    <w:rsid w:val="00BE5643"/>
    <w:rsid w:val="00BF0042"/>
    <w:rsid w:val="00BF0D21"/>
    <w:rsid w:val="00BF0DBA"/>
    <w:rsid w:val="00C0273F"/>
    <w:rsid w:val="00C05D53"/>
    <w:rsid w:val="00C110B9"/>
    <w:rsid w:val="00C119EF"/>
    <w:rsid w:val="00C121B4"/>
    <w:rsid w:val="00C1613B"/>
    <w:rsid w:val="00C203FD"/>
    <w:rsid w:val="00C2326D"/>
    <w:rsid w:val="00C24B0F"/>
    <w:rsid w:val="00C26D65"/>
    <w:rsid w:val="00C272B8"/>
    <w:rsid w:val="00C30104"/>
    <w:rsid w:val="00C31B77"/>
    <w:rsid w:val="00C33C3C"/>
    <w:rsid w:val="00C35962"/>
    <w:rsid w:val="00C430F9"/>
    <w:rsid w:val="00C43254"/>
    <w:rsid w:val="00C43AF7"/>
    <w:rsid w:val="00C455D2"/>
    <w:rsid w:val="00C4792E"/>
    <w:rsid w:val="00C47FD7"/>
    <w:rsid w:val="00C51A6F"/>
    <w:rsid w:val="00C53013"/>
    <w:rsid w:val="00C546F7"/>
    <w:rsid w:val="00C6056A"/>
    <w:rsid w:val="00C63F63"/>
    <w:rsid w:val="00C649A9"/>
    <w:rsid w:val="00C66041"/>
    <w:rsid w:val="00C67B90"/>
    <w:rsid w:val="00C73119"/>
    <w:rsid w:val="00C7790F"/>
    <w:rsid w:val="00C82057"/>
    <w:rsid w:val="00C8256B"/>
    <w:rsid w:val="00C83164"/>
    <w:rsid w:val="00C90BDD"/>
    <w:rsid w:val="00C90EC9"/>
    <w:rsid w:val="00C95B3E"/>
    <w:rsid w:val="00CA2838"/>
    <w:rsid w:val="00CA7F4E"/>
    <w:rsid w:val="00CB3D11"/>
    <w:rsid w:val="00CC1E26"/>
    <w:rsid w:val="00CC686E"/>
    <w:rsid w:val="00CC6B53"/>
    <w:rsid w:val="00CC7C0F"/>
    <w:rsid w:val="00CD1449"/>
    <w:rsid w:val="00CD3E8D"/>
    <w:rsid w:val="00CD7B0F"/>
    <w:rsid w:val="00CE2C9E"/>
    <w:rsid w:val="00CE4A40"/>
    <w:rsid w:val="00CE5F7C"/>
    <w:rsid w:val="00CE6312"/>
    <w:rsid w:val="00CE66A2"/>
    <w:rsid w:val="00CE712D"/>
    <w:rsid w:val="00CF12B3"/>
    <w:rsid w:val="00D01F12"/>
    <w:rsid w:val="00D071BB"/>
    <w:rsid w:val="00D10491"/>
    <w:rsid w:val="00D1774D"/>
    <w:rsid w:val="00D20848"/>
    <w:rsid w:val="00D266B8"/>
    <w:rsid w:val="00D30FD5"/>
    <w:rsid w:val="00D316A6"/>
    <w:rsid w:val="00D33717"/>
    <w:rsid w:val="00D33B93"/>
    <w:rsid w:val="00D34878"/>
    <w:rsid w:val="00D35A5A"/>
    <w:rsid w:val="00D367FB"/>
    <w:rsid w:val="00D36EF2"/>
    <w:rsid w:val="00D41E1E"/>
    <w:rsid w:val="00D42FD9"/>
    <w:rsid w:val="00D4775C"/>
    <w:rsid w:val="00D52482"/>
    <w:rsid w:val="00D53E28"/>
    <w:rsid w:val="00D54E46"/>
    <w:rsid w:val="00D57696"/>
    <w:rsid w:val="00D60B50"/>
    <w:rsid w:val="00D6229F"/>
    <w:rsid w:val="00D62F72"/>
    <w:rsid w:val="00D65419"/>
    <w:rsid w:val="00D70435"/>
    <w:rsid w:val="00D71B87"/>
    <w:rsid w:val="00D73966"/>
    <w:rsid w:val="00D75FC4"/>
    <w:rsid w:val="00D76239"/>
    <w:rsid w:val="00D816AA"/>
    <w:rsid w:val="00D8415C"/>
    <w:rsid w:val="00D86F10"/>
    <w:rsid w:val="00D87755"/>
    <w:rsid w:val="00D87F36"/>
    <w:rsid w:val="00D94492"/>
    <w:rsid w:val="00D966EC"/>
    <w:rsid w:val="00DA1AB4"/>
    <w:rsid w:val="00DA6497"/>
    <w:rsid w:val="00DB1B4E"/>
    <w:rsid w:val="00DB5303"/>
    <w:rsid w:val="00DB6FBC"/>
    <w:rsid w:val="00DC4EC9"/>
    <w:rsid w:val="00DC546C"/>
    <w:rsid w:val="00DD4373"/>
    <w:rsid w:val="00DD45CE"/>
    <w:rsid w:val="00DD4CC1"/>
    <w:rsid w:val="00DE10D8"/>
    <w:rsid w:val="00DE49A2"/>
    <w:rsid w:val="00DF0AAA"/>
    <w:rsid w:val="00DF1A43"/>
    <w:rsid w:val="00DF43F3"/>
    <w:rsid w:val="00DF4813"/>
    <w:rsid w:val="00DF7B64"/>
    <w:rsid w:val="00E0204D"/>
    <w:rsid w:val="00E036F7"/>
    <w:rsid w:val="00E040A5"/>
    <w:rsid w:val="00E055D1"/>
    <w:rsid w:val="00E139DE"/>
    <w:rsid w:val="00E143B4"/>
    <w:rsid w:val="00E1552E"/>
    <w:rsid w:val="00E25F74"/>
    <w:rsid w:val="00E34685"/>
    <w:rsid w:val="00E42929"/>
    <w:rsid w:val="00E443A3"/>
    <w:rsid w:val="00E45422"/>
    <w:rsid w:val="00E455C7"/>
    <w:rsid w:val="00E5035F"/>
    <w:rsid w:val="00E5598A"/>
    <w:rsid w:val="00E55FA2"/>
    <w:rsid w:val="00E63B02"/>
    <w:rsid w:val="00E65AE0"/>
    <w:rsid w:val="00E73887"/>
    <w:rsid w:val="00E773AF"/>
    <w:rsid w:val="00E777C1"/>
    <w:rsid w:val="00E8051E"/>
    <w:rsid w:val="00E80C73"/>
    <w:rsid w:val="00E8399C"/>
    <w:rsid w:val="00E84005"/>
    <w:rsid w:val="00E86B1C"/>
    <w:rsid w:val="00E90201"/>
    <w:rsid w:val="00E9026D"/>
    <w:rsid w:val="00E922C0"/>
    <w:rsid w:val="00E9403E"/>
    <w:rsid w:val="00EA3DDB"/>
    <w:rsid w:val="00EB3869"/>
    <w:rsid w:val="00EB6173"/>
    <w:rsid w:val="00EC29B2"/>
    <w:rsid w:val="00EC3D35"/>
    <w:rsid w:val="00ED11DD"/>
    <w:rsid w:val="00ED31E3"/>
    <w:rsid w:val="00ED6A66"/>
    <w:rsid w:val="00ED7333"/>
    <w:rsid w:val="00EE427F"/>
    <w:rsid w:val="00EF5B4D"/>
    <w:rsid w:val="00EF7F33"/>
    <w:rsid w:val="00F0029D"/>
    <w:rsid w:val="00F00543"/>
    <w:rsid w:val="00F02645"/>
    <w:rsid w:val="00F0305B"/>
    <w:rsid w:val="00F0320D"/>
    <w:rsid w:val="00F05074"/>
    <w:rsid w:val="00F1357C"/>
    <w:rsid w:val="00F15AC0"/>
    <w:rsid w:val="00F20376"/>
    <w:rsid w:val="00F26E65"/>
    <w:rsid w:val="00F37201"/>
    <w:rsid w:val="00F42223"/>
    <w:rsid w:val="00F42F72"/>
    <w:rsid w:val="00F513D4"/>
    <w:rsid w:val="00F51514"/>
    <w:rsid w:val="00F6126E"/>
    <w:rsid w:val="00F62D8A"/>
    <w:rsid w:val="00F63B49"/>
    <w:rsid w:val="00F64E20"/>
    <w:rsid w:val="00F67700"/>
    <w:rsid w:val="00F714C0"/>
    <w:rsid w:val="00F7169C"/>
    <w:rsid w:val="00F72AB3"/>
    <w:rsid w:val="00F73B68"/>
    <w:rsid w:val="00F74B3F"/>
    <w:rsid w:val="00F814E6"/>
    <w:rsid w:val="00F81F88"/>
    <w:rsid w:val="00F82CF6"/>
    <w:rsid w:val="00F83268"/>
    <w:rsid w:val="00F8554D"/>
    <w:rsid w:val="00F861B7"/>
    <w:rsid w:val="00F87CF3"/>
    <w:rsid w:val="00F9064B"/>
    <w:rsid w:val="00F93912"/>
    <w:rsid w:val="00F94896"/>
    <w:rsid w:val="00F97702"/>
    <w:rsid w:val="00FA47CC"/>
    <w:rsid w:val="00FB15B7"/>
    <w:rsid w:val="00FB31D8"/>
    <w:rsid w:val="00FB3992"/>
    <w:rsid w:val="00FB49E5"/>
    <w:rsid w:val="00FC1CCA"/>
    <w:rsid w:val="00FC3B7E"/>
    <w:rsid w:val="00FC6C3E"/>
    <w:rsid w:val="00FD1A69"/>
    <w:rsid w:val="00FD1CB3"/>
    <w:rsid w:val="00FD411F"/>
    <w:rsid w:val="00FD477E"/>
    <w:rsid w:val="00FD55E4"/>
    <w:rsid w:val="00FD6A42"/>
    <w:rsid w:val="00FE1F68"/>
    <w:rsid w:val="00FE3054"/>
    <w:rsid w:val="00FE5FF1"/>
    <w:rsid w:val="00FE78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38EA5D"/>
  <w15:docId w15:val="{1BE15504-761B-4D21-98D6-C5E8B2F8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1E3"/>
    <w:pPr>
      <w:spacing w:before="60" w:after="80" w:line="269" w:lineRule="auto"/>
      <w:ind w:left="360" w:firstLine="432"/>
      <w:jc w:val="both"/>
    </w:pPr>
    <w:rPr>
      <w:rFonts w:ascii="Times New Roman" w:eastAsia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qFormat/>
    <w:rsid w:val="006C687A"/>
    <w:pPr>
      <w:keepNext/>
      <w:keepLines/>
      <w:numPr>
        <w:numId w:val="3"/>
      </w:numPr>
      <w:spacing w:before="240" w:after="120" w:line="240" w:lineRule="auto"/>
      <w:outlineLvl w:val="0"/>
    </w:pPr>
    <w:rPr>
      <w:rFonts w:cs="Arial"/>
      <w:b/>
      <w:bCs/>
      <w:kern w:val="32"/>
      <w:sz w:val="27"/>
      <w:szCs w:val="32"/>
      <w:u w:val="single"/>
    </w:rPr>
  </w:style>
  <w:style w:type="paragraph" w:styleId="Heading2">
    <w:name w:val="heading 2"/>
    <w:basedOn w:val="Normal"/>
    <w:next w:val="Normal"/>
    <w:link w:val="Heading2Char"/>
    <w:qFormat/>
    <w:rsid w:val="00002A4F"/>
    <w:pPr>
      <w:keepNext/>
      <w:keepLines/>
      <w:numPr>
        <w:ilvl w:val="1"/>
        <w:numId w:val="3"/>
      </w:numPr>
      <w:spacing w:before="200" w:line="240" w:lineRule="auto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next w:val="Normal"/>
    <w:link w:val="Heading3Char"/>
    <w:qFormat/>
    <w:rsid w:val="001968B8"/>
    <w:pPr>
      <w:keepNext/>
      <w:keepLines/>
      <w:numPr>
        <w:ilvl w:val="2"/>
        <w:numId w:val="3"/>
      </w:numPr>
      <w:spacing w:before="160" w:after="60" w:line="240" w:lineRule="auto"/>
      <w:outlineLvl w:val="2"/>
    </w:pPr>
    <w:rPr>
      <w:rFonts w:ascii="Times New Roman" w:eastAsia="Times New Roman" w:hAnsi="Times New Roman" w:cs="Arial"/>
      <w:b/>
      <w:bCs/>
      <w:color w:val="404040"/>
      <w:szCs w:val="28"/>
    </w:rPr>
  </w:style>
  <w:style w:type="paragraph" w:styleId="Heading4">
    <w:name w:val="heading 4"/>
    <w:basedOn w:val="Normal"/>
    <w:next w:val="Normal"/>
    <w:link w:val="Heading4Char"/>
    <w:qFormat/>
    <w:rsid w:val="0044058D"/>
    <w:pPr>
      <w:numPr>
        <w:ilvl w:val="3"/>
        <w:numId w:val="3"/>
      </w:numPr>
      <w:spacing w:before="240" w:after="160" w:line="240" w:lineRule="atLeast"/>
      <w:outlineLvl w:val="3"/>
    </w:pPr>
    <w:rPr>
      <w:rFonts w:ascii="Arial" w:hAnsi="Arial" w:cs="Times New Roman"/>
      <w:szCs w:val="28"/>
    </w:rPr>
  </w:style>
  <w:style w:type="paragraph" w:styleId="Heading5">
    <w:name w:val="heading 5"/>
    <w:basedOn w:val="Normal"/>
    <w:next w:val="Normal"/>
    <w:link w:val="Heading5Char"/>
    <w:qFormat/>
    <w:rsid w:val="0006232F"/>
    <w:pPr>
      <w:numPr>
        <w:ilvl w:val="4"/>
        <w:numId w:val="3"/>
      </w:numPr>
      <w:spacing w:before="240" w:after="160" w:line="240" w:lineRule="auto"/>
      <w:outlineLvl w:val="4"/>
    </w:pPr>
    <w:rPr>
      <w:rFonts w:ascii="Arial" w:hAnsi="Arial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06232F"/>
    <w:pPr>
      <w:numPr>
        <w:ilvl w:val="5"/>
        <w:numId w:val="3"/>
      </w:numPr>
      <w:tabs>
        <w:tab w:val="left" w:pos="900"/>
      </w:tabs>
      <w:spacing w:line="240" w:lineRule="atLeast"/>
      <w:outlineLvl w:val="5"/>
    </w:pPr>
    <w:rPr>
      <w:rFonts w:ascii="Arial" w:hAnsi="Arial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06232F"/>
    <w:pPr>
      <w:numPr>
        <w:ilvl w:val="6"/>
        <w:numId w:val="3"/>
      </w:numPr>
      <w:tabs>
        <w:tab w:val="left" w:pos="1080"/>
      </w:tabs>
      <w:spacing w:line="240" w:lineRule="atLeast"/>
      <w:outlineLvl w:val="6"/>
    </w:pPr>
    <w:rPr>
      <w:rFonts w:ascii="Arial" w:hAnsi="Arial" w:cs="Times New Roman"/>
      <w:b/>
      <w:szCs w:val="20"/>
    </w:rPr>
  </w:style>
  <w:style w:type="paragraph" w:styleId="Heading8">
    <w:name w:val="heading 8"/>
    <w:basedOn w:val="Normal"/>
    <w:next w:val="Normal"/>
    <w:link w:val="Heading8Char"/>
    <w:qFormat/>
    <w:rsid w:val="0006232F"/>
    <w:pPr>
      <w:numPr>
        <w:ilvl w:val="7"/>
        <w:numId w:val="3"/>
      </w:numPr>
      <w:tabs>
        <w:tab w:val="left" w:pos="1260"/>
      </w:tabs>
      <w:spacing w:line="240" w:lineRule="atLeast"/>
      <w:outlineLvl w:val="7"/>
    </w:pPr>
    <w:rPr>
      <w:rFonts w:ascii="Arial" w:hAnsi="Arial" w:cs="Times New Roman"/>
      <w:b/>
      <w:iCs/>
      <w:szCs w:val="20"/>
    </w:rPr>
  </w:style>
  <w:style w:type="paragraph" w:styleId="Heading9">
    <w:name w:val="heading 9"/>
    <w:basedOn w:val="Normal"/>
    <w:next w:val="Normal"/>
    <w:link w:val="Heading9Char"/>
    <w:qFormat/>
    <w:rsid w:val="0006232F"/>
    <w:pPr>
      <w:numPr>
        <w:ilvl w:val="8"/>
        <w:numId w:val="3"/>
      </w:numPr>
      <w:tabs>
        <w:tab w:val="left" w:pos="1440"/>
      </w:tabs>
      <w:spacing w:line="240" w:lineRule="atLeast"/>
      <w:outlineLvl w:val="8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rsid w:val="008C7D79"/>
    <w:pPr>
      <w:tabs>
        <w:tab w:val="center" w:pos="4680"/>
        <w:tab w:val="right" w:pos="9360"/>
      </w:tabs>
      <w:spacing w:after="0" w:line="240" w:lineRule="auto"/>
    </w:pPr>
    <w:rPr>
      <w:caps/>
    </w:rPr>
  </w:style>
  <w:style w:type="character" w:customStyle="1" w:styleId="HeaderChar">
    <w:name w:val="Header Char"/>
    <w:basedOn w:val="DefaultParagraphFont"/>
    <w:link w:val="Header"/>
    <w:uiPriority w:val="99"/>
    <w:rsid w:val="008C7D79"/>
    <w:rPr>
      <w:rFonts w:ascii="Times New Roman" w:hAnsi="Times New Roman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350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2FF"/>
  </w:style>
  <w:style w:type="paragraph" w:styleId="ListParagraph">
    <w:name w:val="List Paragraph"/>
    <w:aliases w:val="Bullet,bl,Bullet L1,bl1"/>
    <w:basedOn w:val="Normal"/>
    <w:link w:val="ListParagraphChar"/>
    <w:qFormat/>
    <w:rsid w:val="003019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1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2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15A3"/>
    <w:pPr>
      <w:spacing w:after="0" w:line="240" w:lineRule="auto"/>
    </w:pPr>
    <w:tblPr>
      <w:tblInd w:w="-576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1252D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252D4"/>
    <w:rPr>
      <w:rFonts w:eastAsiaTheme="minorEastAsia"/>
    </w:rPr>
  </w:style>
  <w:style w:type="character" w:styleId="Strong">
    <w:name w:val="Strong"/>
    <w:qFormat/>
    <w:rsid w:val="006D3A19"/>
    <w:rPr>
      <w:rFonts w:ascii="Arial" w:hAnsi="Arial"/>
      <w:b/>
      <w:bCs/>
      <w:color w:val="auto"/>
      <w:sz w:val="20"/>
      <w:szCs w:val="20"/>
    </w:rPr>
  </w:style>
  <w:style w:type="paragraph" w:customStyle="1" w:styleId="SessionTitle">
    <w:name w:val="Session Title"/>
    <w:basedOn w:val="Normal"/>
    <w:next w:val="Normal"/>
    <w:rsid w:val="006D3A19"/>
    <w:pPr>
      <w:widowControl w:val="0"/>
      <w:autoSpaceDE w:val="0"/>
      <w:autoSpaceDN w:val="0"/>
      <w:spacing w:before="360" w:after="240" w:line="360" w:lineRule="auto"/>
      <w:jc w:val="center"/>
    </w:pPr>
    <w:rPr>
      <w:rFonts w:ascii="Arial" w:hAnsi="Arial" w:cs="Times New Roman"/>
      <w:b/>
      <w:bCs/>
      <w:caps/>
      <w:sz w:val="28"/>
      <w:szCs w:val="36"/>
    </w:rPr>
  </w:style>
  <w:style w:type="character" w:customStyle="1" w:styleId="Heading1Char">
    <w:name w:val="Heading 1 Char"/>
    <w:basedOn w:val="DefaultParagraphFont"/>
    <w:link w:val="Heading1"/>
    <w:rsid w:val="006C687A"/>
    <w:rPr>
      <w:rFonts w:ascii="Times New Roman" w:eastAsia="Times New Roman" w:hAnsi="Times New Roman" w:cs="Arial"/>
      <w:b/>
      <w:bCs/>
      <w:kern w:val="32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002A4F"/>
    <w:rPr>
      <w:rFonts w:ascii="Times New Roman" w:eastAsia="Times New Roman" w:hAnsi="Times New Roman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1968B8"/>
    <w:rPr>
      <w:rFonts w:ascii="Times New Roman" w:eastAsia="Times New Roman" w:hAnsi="Times New Roman" w:cs="Arial"/>
      <w:b/>
      <w:bCs/>
      <w:sz w:val="26"/>
      <w:szCs w:val="28"/>
    </w:rPr>
  </w:style>
  <w:style w:type="character" w:customStyle="1" w:styleId="Heading4Char">
    <w:name w:val="Heading 4 Char"/>
    <w:basedOn w:val="DefaultParagraphFont"/>
    <w:link w:val="Heading4"/>
    <w:rsid w:val="0044058D"/>
    <w:rPr>
      <w:rFonts w:ascii="Arial" w:eastAsia="Times New Roman" w:hAnsi="Arial" w:cs="Times New Roman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06232F"/>
    <w:rPr>
      <w:rFonts w:ascii="Arial" w:eastAsia="Times New Roman" w:hAnsi="Arial" w:cs="Times New Roman"/>
      <w:b/>
      <w:bCs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6232F"/>
    <w:rPr>
      <w:rFonts w:ascii="Arial" w:eastAsia="Times New Roman" w:hAnsi="Arial" w:cs="Times New Roman"/>
      <w:b/>
      <w:bCs/>
      <w:sz w:val="26"/>
    </w:rPr>
  </w:style>
  <w:style w:type="character" w:customStyle="1" w:styleId="Heading7Char">
    <w:name w:val="Heading 7 Char"/>
    <w:basedOn w:val="DefaultParagraphFont"/>
    <w:link w:val="Heading7"/>
    <w:rsid w:val="0006232F"/>
    <w:rPr>
      <w:rFonts w:ascii="Arial" w:eastAsia="Times New Roman" w:hAnsi="Arial" w:cs="Times New Roman"/>
      <w:b/>
      <w:sz w:val="26"/>
      <w:szCs w:val="20"/>
    </w:rPr>
  </w:style>
  <w:style w:type="character" w:customStyle="1" w:styleId="Heading8Char">
    <w:name w:val="Heading 8 Char"/>
    <w:basedOn w:val="DefaultParagraphFont"/>
    <w:link w:val="Heading8"/>
    <w:rsid w:val="0006232F"/>
    <w:rPr>
      <w:rFonts w:ascii="Arial" w:eastAsia="Times New Roman" w:hAnsi="Arial" w:cs="Times New Roman"/>
      <w:b/>
      <w:iCs/>
      <w:sz w:val="26"/>
      <w:szCs w:val="20"/>
    </w:rPr>
  </w:style>
  <w:style w:type="character" w:customStyle="1" w:styleId="Heading9Char">
    <w:name w:val="Heading 9 Char"/>
    <w:basedOn w:val="DefaultParagraphFont"/>
    <w:link w:val="Heading9"/>
    <w:rsid w:val="0006232F"/>
    <w:rPr>
      <w:rFonts w:ascii="Arial" w:eastAsia="Times New Roman" w:hAnsi="Arial" w:cs="Arial"/>
      <w:b/>
      <w:sz w:val="26"/>
    </w:rPr>
  </w:style>
  <w:style w:type="character" w:styleId="Hyperlink">
    <w:name w:val="Hyperlink"/>
    <w:uiPriority w:val="99"/>
    <w:rsid w:val="0006232F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40B6A"/>
    <w:pPr>
      <w:tabs>
        <w:tab w:val="left" w:pos="520"/>
        <w:tab w:val="right" w:leader="dot" w:pos="9350"/>
      </w:tabs>
      <w:spacing w:before="120" w:after="120" w:line="240" w:lineRule="auto"/>
      <w:ind w:left="0" w:firstLine="144"/>
      <w:jc w:val="left"/>
      <w:outlineLvl w:val="0"/>
    </w:pPr>
    <w:rPr>
      <w:rFonts w:cstheme="minorHAnsi"/>
      <w:b/>
      <w:bCs/>
      <w:caps/>
      <w:noProof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1F12"/>
    <w:pPr>
      <w:tabs>
        <w:tab w:val="left" w:pos="990"/>
        <w:tab w:val="right" w:leader="dot" w:pos="9350"/>
      </w:tabs>
      <w:spacing w:before="0" w:after="0"/>
      <w:ind w:left="0"/>
      <w:jc w:val="left"/>
    </w:pPr>
    <w:rPr>
      <w:rFonts w:cstheme="minorHAnsi"/>
      <w:iCs/>
      <w:noProof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40B6A"/>
    <w:pPr>
      <w:tabs>
        <w:tab w:val="left" w:pos="1710"/>
        <w:tab w:val="right" w:leader="dot" w:pos="9350"/>
      </w:tabs>
      <w:spacing w:before="0" w:after="0"/>
      <w:ind w:left="520"/>
      <w:jc w:val="left"/>
    </w:pPr>
    <w:rPr>
      <w:rFonts w:cstheme="minorHAnsi"/>
      <w:noProof/>
      <w:szCs w:val="26"/>
    </w:rPr>
  </w:style>
  <w:style w:type="paragraph" w:customStyle="1" w:styleId="InfoBlue">
    <w:name w:val="InfoBlue"/>
    <w:basedOn w:val="Normal"/>
    <w:link w:val="InfoBlueCharChar"/>
    <w:rsid w:val="0006232F"/>
    <w:pPr>
      <w:spacing w:line="240" w:lineRule="exact"/>
    </w:pPr>
    <w:rPr>
      <w:rFonts w:ascii="Arial" w:hAnsi="Arial" w:cs="Times New Roman"/>
      <w:i/>
      <w:color w:val="0000FF"/>
      <w:szCs w:val="24"/>
    </w:rPr>
  </w:style>
  <w:style w:type="character" w:customStyle="1" w:styleId="InfoBlueCharChar">
    <w:name w:val="InfoBlue Char Char"/>
    <w:link w:val="InfoBlue"/>
    <w:rsid w:val="0006232F"/>
    <w:rPr>
      <w:rFonts w:ascii="Arial" w:eastAsia="Times New Roman" w:hAnsi="Arial" w:cs="Times New Roman"/>
      <w:i/>
      <w:color w:val="0000FF"/>
      <w:sz w:val="20"/>
      <w:szCs w:val="24"/>
    </w:rPr>
  </w:style>
  <w:style w:type="paragraph" w:styleId="ListNumber">
    <w:name w:val="List Number"/>
    <w:basedOn w:val="Normal"/>
    <w:rsid w:val="0006232F"/>
    <w:pPr>
      <w:numPr>
        <w:numId w:val="1"/>
      </w:numPr>
      <w:spacing w:line="240" w:lineRule="atLeast"/>
    </w:pPr>
    <w:rPr>
      <w:rFonts w:ascii="Arial" w:hAnsi="Arial" w:cs="Times New Roman"/>
      <w:szCs w:val="24"/>
    </w:rPr>
  </w:style>
  <w:style w:type="character" w:customStyle="1" w:styleId="InfoBlueChar">
    <w:name w:val="InfoBlue Char"/>
    <w:rsid w:val="0006232F"/>
    <w:rPr>
      <w:rFonts w:ascii="Arial" w:hAnsi="Arial"/>
      <w:i/>
      <w:color w:val="0000FF"/>
      <w:lang w:val="en-US" w:eastAsia="en-US" w:bidi="ar-SA"/>
    </w:rPr>
  </w:style>
  <w:style w:type="paragraph" w:customStyle="1" w:styleId="Description">
    <w:name w:val="Description"/>
    <w:basedOn w:val="Normal"/>
    <w:link w:val="DescriptionChar"/>
    <w:qFormat/>
    <w:rsid w:val="00FE5FF1"/>
    <w:rPr>
      <w:i/>
      <w:color w:val="808080" w:themeColor="background1" w:themeShade="80"/>
    </w:rPr>
  </w:style>
  <w:style w:type="character" w:customStyle="1" w:styleId="DescriptionChar">
    <w:name w:val="Description Char"/>
    <w:basedOn w:val="DefaultParagraphFont"/>
    <w:link w:val="Description"/>
    <w:rsid w:val="00FE5FF1"/>
    <w:rPr>
      <w:i/>
      <w:color w:val="808080" w:themeColor="background1" w:themeShade="80"/>
      <w:sz w:val="20"/>
    </w:rPr>
  </w:style>
  <w:style w:type="character" w:styleId="PlaceholderText">
    <w:name w:val="Placeholder Text"/>
    <w:basedOn w:val="DefaultParagraphFont"/>
    <w:uiPriority w:val="99"/>
    <w:semiHidden/>
    <w:rsid w:val="00FD477E"/>
    <w:rPr>
      <w:color w:val="808080"/>
    </w:rPr>
  </w:style>
  <w:style w:type="paragraph" w:styleId="ListContinue">
    <w:name w:val="List Continue"/>
    <w:basedOn w:val="Normal"/>
    <w:semiHidden/>
    <w:unhideWhenUsed/>
    <w:rsid w:val="00A26C6E"/>
    <w:pPr>
      <w:contextualSpacing/>
    </w:pPr>
  </w:style>
  <w:style w:type="paragraph" w:styleId="ListBullet2">
    <w:name w:val="List Bullet 2"/>
    <w:basedOn w:val="Normal"/>
    <w:semiHidden/>
    <w:unhideWhenUsed/>
    <w:rsid w:val="00A26C6E"/>
    <w:pPr>
      <w:numPr>
        <w:numId w:val="2"/>
      </w:numPr>
      <w:spacing w:line="240" w:lineRule="atLeast"/>
    </w:pPr>
    <w:rPr>
      <w:rFonts w:ascii="Arial" w:hAnsi="Arial" w:cs="Times New Roman"/>
      <w:szCs w:val="24"/>
    </w:rPr>
  </w:style>
  <w:style w:type="paragraph" w:styleId="BodyText">
    <w:name w:val="Body Text"/>
    <w:basedOn w:val="Normal"/>
    <w:link w:val="BodyTextChar"/>
    <w:autoRedefine/>
    <w:unhideWhenUsed/>
    <w:rsid w:val="00A26C6E"/>
    <w:pPr>
      <w:spacing w:line="240" w:lineRule="atLeast"/>
      <w:ind w:firstLine="720"/>
    </w:pPr>
    <w:rPr>
      <w:rFonts w:ascii="Arial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A26C6E"/>
    <w:rPr>
      <w:rFonts w:ascii="Arial" w:eastAsia="Times New Roman" w:hAnsi="Arial" w:cs="Times New Roman"/>
      <w:sz w:val="20"/>
      <w:szCs w:val="24"/>
    </w:rPr>
  </w:style>
  <w:style w:type="paragraph" w:customStyle="1" w:styleId="infoblue0">
    <w:name w:val="infoblue"/>
    <w:basedOn w:val="Normal"/>
    <w:semiHidden/>
    <w:rsid w:val="00A26C6E"/>
    <w:pPr>
      <w:spacing w:before="100" w:beforeAutospacing="1" w:after="100" w:afterAutospacing="1" w:line="240" w:lineRule="atLeast"/>
    </w:pPr>
    <w:rPr>
      <w:rFonts w:ascii="Arial" w:hAnsi="Arial" w:cs="Times New Roman"/>
      <w:i/>
      <w:iCs/>
      <w:color w:val="0000FF"/>
      <w:szCs w:val="20"/>
    </w:rPr>
  </w:style>
  <w:style w:type="paragraph" w:customStyle="1" w:styleId="Bullet22">
    <w:name w:val="Bullet 2.2"/>
    <w:basedOn w:val="Bullet21"/>
    <w:qFormat/>
    <w:rsid w:val="00963A89"/>
    <w:pPr>
      <w:numPr>
        <w:numId w:val="8"/>
      </w:numPr>
    </w:pPr>
  </w:style>
  <w:style w:type="table" w:customStyle="1" w:styleId="Tablestyle">
    <w:name w:val="Table style"/>
    <w:basedOn w:val="TableNormal"/>
    <w:uiPriority w:val="99"/>
    <w:rsid w:val="00025345"/>
    <w:pPr>
      <w:spacing w:after="0" w:line="240" w:lineRule="auto"/>
    </w:pPr>
    <w:rPr>
      <w:sz w:val="20"/>
    </w:rPr>
    <w:tblPr>
      <w:tblBorders>
        <w:top w:val="double" w:sz="4" w:space="0" w:color="0F486E" w:themeColor="text2" w:themeShade="BF"/>
        <w:left w:val="double" w:sz="4" w:space="0" w:color="0F486E" w:themeColor="text2" w:themeShade="BF"/>
        <w:bottom w:val="double" w:sz="4" w:space="0" w:color="0F486E" w:themeColor="text2" w:themeShade="BF"/>
        <w:right w:val="double" w:sz="4" w:space="0" w:color="0F486E" w:themeColor="text2" w:themeShade="BF"/>
        <w:insideH w:val="single" w:sz="6" w:space="0" w:color="0F486E" w:themeColor="text2" w:themeShade="BF"/>
        <w:insideV w:val="single" w:sz="6" w:space="0" w:color="0F486E" w:themeColor="text2" w:themeShade="BF"/>
      </w:tblBorders>
    </w:tblPr>
    <w:tcPr>
      <w:vAlign w:val="center"/>
    </w:tcPr>
  </w:style>
  <w:style w:type="paragraph" w:styleId="TOCHeading">
    <w:name w:val="TOC Heading"/>
    <w:basedOn w:val="Heading1"/>
    <w:next w:val="Normal"/>
    <w:uiPriority w:val="39"/>
    <w:unhideWhenUsed/>
    <w:qFormat/>
    <w:rsid w:val="00914028"/>
    <w:pPr>
      <w:numPr>
        <w:numId w:val="0"/>
      </w:numPr>
      <w:spacing w:before="480" w:after="0" w:line="276" w:lineRule="auto"/>
      <w:outlineLvl w:val="9"/>
    </w:pPr>
    <w:rPr>
      <w:rFonts w:eastAsiaTheme="majorEastAsia" w:cstheme="majorBidi"/>
      <w:color w:val="032348" w:themeColor="accent1" w:themeShade="BF"/>
      <w:kern w:val="0"/>
      <w:szCs w:val="28"/>
      <w:u w:val="none"/>
      <w:lang w:eastAsia="ja-JP"/>
    </w:rPr>
  </w:style>
  <w:style w:type="table" w:customStyle="1" w:styleId="Table1">
    <w:name w:val="Table 1"/>
    <w:basedOn w:val="TableNormal"/>
    <w:rsid w:val="00CE2C9E"/>
    <w:pPr>
      <w:spacing w:after="0" w:line="288" w:lineRule="auto"/>
      <w:jc w:val="center"/>
    </w:pPr>
    <w:rPr>
      <w:rFonts w:ascii="Arial" w:eastAsia="Times New Roman" w:hAnsi="Arial" w:cs="Times New Roman"/>
      <w:sz w:val="20"/>
      <w:szCs w:val="20"/>
    </w:rPr>
    <w:tblPr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left w:w="115" w:type="dxa"/>
        <w:right w:w="115" w:type="dxa"/>
      </w:tblCellMar>
    </w:tblPr>
    <w:trPr>
      <w:jc w:val="center"/>
    </w:trPr>
    <w:tblStylePr w:type="firstRow">
      <w:pPr>
        <w:jc w:val="center"/>
      </w:pPr>
      <w:rPr>
        <w:rFonts w:ascii="Arial" w:hAnsi="Arial"/>
        <w:b/>
        <w:color w:val="000000"/>
        <w:sz w:val="20"/>
        <w:szCs w:val="20"/>
      </w:rPr>
      <w:tblPr/>
      <w:tcPr>
        <w:shd w:val="clear" w:color="auto" w:fill="D9D9D9"/>
      </w:tcPr>
    </w:tblStylePr>
    <w:tblStylePr w:type="la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both"/>
      </w:pPr>
      <w:rPr>
        <w:rFonts w:ascii="Arial" w:hAnsi="Arial"/>
        <w:b w:val="0"/>
        <w:sz w:val="20"/>
      </w:r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4E6F8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6F87"/>
    <w:rPr>
      <w:rFonts w:ascii="Tahoma" w:hAnsi="Tahoma" w:cs="Tahoma"/>
      <w:sz w:val="16"/>
      <w:szCs w:val="16"/>
    </w:rPr>
  </w:style>
  <w:style w:type="paragraph" w:customStyle="1" w:styleId="Normal2">
    <w:name w:val="Normal 2"/>
    <w:basedOn w:val="Normal"/>
    <w:next w:val="Normal"/>
    <w:rsid w:val="00F74B3F"/>
    <w:pPr>
      <w:spacing w:before="0" w:after="0"/>
      <w:ind w:left="547" w:firstLine="274"/>
    </w:pPr>
    <w:rPr>
      <w:rFonts w:cs="Times New Roman"/>
      <w:szCs w:val="26"/>
      <w:shd w:val="clear" w:color="auto" w:fill="FFFFFF"/>
    </w:rPr>
  </w:style>
  <w:style w:type="paragraph" w:customStyle="1" w:styleId="TableHeading">
    <w:name w:val="Table Heading"/>
    <w:basedOn w:val="Normal"/>
    <w:rsid w:val="008A2206"/>
    <w:pPr>
      <w:spacing w:line="240" w:lineRule="auto"/>
      <w:jc w:val="center"/>
    </w:pPr>
    <w:rPr>
      <w:rFonts w:cs="Times New Roman"/>
      <w:b/>
      <w:szCs w:val="24"/>
    </w:rPr>
  </w:style>
  <w:style w:type="paragraph" w:customStyle="1" w:styleId="TableText">
    <w:name w:val="Table Text"/>
    <w:basedOn w:val="Normal"/>
    <w:rsid w:val="008A2206"/>
    <w:pPr>
      <w:widowControl w:val="0"/>
      <w:spacing w:after="0" w:line="252" w:lineRule="auto"/>
      <w:ind w:left="0" w:firstLine="0"/>
    </w:pPr>
    <w:rPr>
      <w:rFonts w:cs="Times New Roman"/>
      <w:sz w:val="18"/>
      <w:szCs w:val="24"/>
    </w:rPr>
  </w:style>
  <w:style w:type="paragraph" w:customStyle="1" w:styleId="Bullet1">
    <w:name w:val="Bullet 1"/>
    <w:basedOn w:val="Normal"/>
    <w:rsid w:val="008A2206"/>
    <w:pPr>
      <w:numPr>
        <w:numId w:val="4"/>
      </w:numPr>
    </w:pPr>
    <w:rPr>
      <w:rFonts w:cs="Times New Roman"/>
      <w:szCs w:val="24"/>
    </w:rPr>
  </w:style>
  <w:style w:type="paragraph" w:customStyle="1" w:styleId="Bullet12">
    <w:name w:val="Bullet 1.2"/>
    <w:basedOn w:val="Normal"/>
    <w:rsid w:val="00530F27"/>
    <w:pPr>
      <w:numPr>
        <w:numId w:val="5"/>
      </w:numPr>
      <w:spacing w:line="264" w:lineRule="auto"/>
      <w:ind w:left="1980"/>
    </w:pPr>
    <w:rPr>
      <w:rFonts w:cs="Times New Roman"/>
      <w:szCs w:val="24"/>
    </w:rPr>
  </w:style>
  <w:style w:type="paragraph" w:styleId="FootnoteText">
    <w:name w:val="footnote text"/>
    <w:basedOn w:val="Normal"/>
    <w:link w:val="FootnoteTextChar"/>
    <w:rsid w:val="008A2206"/>
    <w:pPr>
      <w:spacing w:before="0" w:after="0" w:line="240" w:lineRule="auto"/>
      <w:ind w:firstLine="360"/>
    </w:pPr>
    <w:rPr>
      <w:rFonts w:cs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rsid w:val="008A2206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rsid w:val="008A2206"/>
    <w:rPr>
      <w:vertAlign w:val="superscript"/>
    </w:rPr>
  </w:style>
  <w:style w:type="paragraph" w:customStyle="1" w:styleId="123">
    <w:name w:val="123"/>
    <w:basedOn w:val="Bullet1"/>
    <w:rsid w:val="008A2206"/>
  </w:style>
  <w:style w:type="paragraph" w:customStyle="1" w:styleId="Bullet11">
    <w:name w:val="Bullet 1.1"/>
    <w:basedOn w:val="123"/>
    <w:rsid w:val="00846CB9"/>
    <w:pPr>
      <w:numPr>
        <w:numId w:val="6"/>
      </w:numPr>
    </w:pPr>
  </w:style>
  <w:style w:type="character" w:customStyle="1" w:styleId="apple-converted-space">
    <w:name w:val="apple-converted-space"/>
    <w:basedOn w:val="DefaultParagraphFont"/>
    <w:rsid w:val="008A2206"/>
  </w:style>
  <w:style w:type="character" w:customStyle="1" w:styleId="apple-style-span">
    <w:name w:val="apple-style-span"/>
    <w:rsid w:val="006F2ED3"/>
  </w:style>
  <w:style w:type="character" w:styleId="CommentReference">
    <w:name w:val="annotation reference"/>
    <w:basedOn w:val="DefaultParagraphFont"/>
    <w:rsid w:val="006F2ED3"/>
    <w:rPr>
      <w:sz w:val="16"/>
      <w:szCs w:val="16"/>
    </w:rPr>
  </w:style>
  <w:style w:type="paragraph" w:styleId="CommentText">
    <w:name w:val="annotation text"/>
    <w:basedOn w:val="Normal"/>
    <w:link w:val="CommentTextChar"/>
    <w:rsid w:val="006F2ED3"/>
    <w:pPr>
      <w:spacing w:line="240" w:lineRule="auto"/>
      <w:ind w:firstLine="360"/>
    </w:pPr>
    <w:rPr>
      <w:rFonts w:cs="Times New Roman"/>
      <w:noProof/>
      <w:szCs w:val="20"/>
    </w:rPr>
  </w:style>
  <w:style w:type="character" w:customStyle="1" w:styleId="CommentTextChar">
    <w:name w:val="Comment Text Char"/>
    <w:basedOn w:val="DefaultParagraphFont"/>
    <w:link w:val="CommentText"/>
    <w:rsid w:val="006F2ED3"/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Bodytext1">
    <w:name w:val="Body text 1"/>
    <w:basedOn w:val="BodyText"/>
    <w:next w:val="Normal"/>
    <w:qFormat/>
    <w:rsid w:val="00D87755"/>
    <w:pPr>
      <w:widowControl w:val="0"/>
      <w:spacing w:line="360" w:lineRule="auto"/>
      <w:ind w:left="792" w:hanging="432"/>
    </w:pPr>
    <w:rPr>
      <w:rFonts w:ascii="Times New Roman" w:hAnsi="Times New Roman"/>
      <w:sz w:val="24"/>
    </w:rPr>
  </w:style>
  <w:style w:type="paragraph" w:customStyle="1" w:styleId="Bullet2">
    <w:name w:val="Bullet 2"/>
    <w:basedOn w:val="Bullet1"/>
    <w:qFormat/>
    <w:rsid w:val="009A2AFD"/>
    <w:pPr>
      <w:numPr>
        <w:ilvl w:val="1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1E496D"/>
    <w:pPr>
      <w:spacing w:before="0" w:after="0"/>
      <w:ind w:left="78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E496D"/>
    <w:pPr>
      <w:spacing w:before="0" w:after="0"/>
      <w:ind w:left="104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E496D"/>
    <w:pPr>
      <w:spacing w:before="0" w:after="0"/>
      <w:ind w:left="13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E496D"/>
    <w:pPr>
      <w:spacing w:before="0" w:after="0"/>
      <w:ind w:left="156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E496D"/>
    <w:pPr>
      <w:spacing w:before="0" w:after="0"/>
      <w:ind w:left="182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54493"/>
    <w:pPr>
      <w:spacing w:before="0" w:after="0"/>
      <w:ind w:left="208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Bullet21">
    <w:name w:val="Bullet 2.1"/>
    <w:basedOn w:val="Bullet12"/>
    <w:qFormat/>
    <w:rsid w:val="00963A89"/>
    <w:pPr>
      <w:numPr>
        <w:numId w:val="7"/>
      </w:numPr>
      <w:spacing w:line="312" w:lineRule="auto"/>
      <w:ind w:left="1987"/>
    </w:pPr>
  </w:style>
  <w:style w:type="paragraph" w:customStyle="1" w:styleId="Bullet3">
    <w:name w:val="Bullet 3"/>
    <w:basedOn w:val="Normal"/>
    <w:rsid w:val="002830BB"/>
    <w:pPr>
      <w:tabs>
        <w:tab w:val="num" w:pos="1866"/>
      </w:tabs>
      <w:spacing w:before="0" w:after="0" w:line="264" w:lineRule="auto"/>
      <w:ind w:left="1866" w:hanging="426"/>
    </w:pPr>
    <w:rPr>
      <w:rFonts w:cs="Times New Roman"/>
      <w:noProof/>
      <w:szCs w:val="24"/>
    </w:rPr>
  </w:style>
  <w:style w:type="paragraph" w:styleId="NormalWeb">
    <w:name w:val="Normal (Web)"/>
    <w:basedOn w:val="Normal"/>
    <w:unhideWhenUsed/>
    <w:rsid w:val="00FB31D8"/>
    <w:pPr>
      <w:spacing w:before="100" w:beforeAutospacing="1" w:after="100" w:afterAutospacing="1" w:line="240" w:lineRule="auto"/>
      <w:ind w:left="0" w:firstLine="0"/>
      <w:jc w:val="left"/>
    </w:pPr>
    <w:rPr>
      <w:rFonts w:cs="Times New Roman"/>
      <w:sz w:val="24"/>
      <w:szCs w:val="24"/>
    </w:rPr>
  </w:style>
  <w:style w:type="paragraph" w:customStyle="1" w:styleId="H1">
    <w:name w:val="H1"/>
    <w:basedOn w:val="Heading1"/>
    <w:next w:val="NoSpacing"/>
    <w:qFormat/>
    <w:rsid w:val="00F9064B"/>
    <w:pPr>
      <w:numPr>
        <w:numId w:val="9"/>
      </w:numPr>
      <w:spacing w:before="480" w:after="0" w:line="276" w:lineRule="auto"/>
      <w:ind w:left="360"/>
      <w:jc w:val="left"/>
    </w:pPr>
    <w:rPr>
      <w:rFonts w:eastAsiaTheme="majorEastAsia" w:cs="Times New Roman"/>
      <w:kern w:val="0"/>
      <w:sz w:val="24"/>
      <w:szCs w:val="24"/>
      <w:u w:val="none"/>
    </w:rPr>
  </w:style>
  <w:style w:type="paragraph" w:customStyle="1" w:styleId="H2">
    <w:name w:val="H2"/>
    <w:basedOn w:val="Heading2"/>
    <w:next w:val="Normal"/>
    <w:qFormat/>
    <w:rsid w:val="00F9064B"/>
    <w:pPr>
      <w:numPr>
        <w:numId w:val="9"/>
      </w:numPr>
      <w:spacing w:after="0" w:line="276" w:lineRule="auto"/>
      <w:ind w:left="360"/>
      <w:jc w:val="left"/>
    </w:pPr>
    <w:rPr>
      <w:rFonts w:eastAsiaTheme="majorEastAsia" w:cs="Times New Roman"/>
      <w:iCs w:val="0"/>
      <w:szCs w:val="24"/>
    </w:rPr>
  </w:style>
  <w:style w:type="character" w:customStyle="1" w:styleId="ListParagraphChar">
    <w:name w:val="List Paragraph Char"/>
    <w:aliases w:val="Bullet Char,bl Char,Bullet L1 Char,bl1 Char"/>
    <w:basedOn w:val="DefaultParagraphFont"/>
    <w:link w:val="ListParagraph"/>
    <w:uiPriority w:val="34"/>
    <w:rsid w:val="00F9064B"/>
    <w:rPr>
      <w:rFonts w:ascii="Times New Roman" w:hAnsi="Times New Roman"/>
      <w:sz w:val="26"/>
    </w:rPr>
  </w:style>
  <w:style w:type="paragraph" w:customStyle="1" w:styleId="Style3">
    <w:name w:val="Style3"/>
    <w:basedOn w:val="Normal"/>
    <w:autoRedefine/>
    <w:rsid w:val="00E5035F"/>
    <w:pPr>
      <w:numPr>
        <w:numId w:val="10"/>
      </w:numPr>
      <w:tabs>
        <w:tab w:val="left" w:pos="1080"/>
      </w:tabs>
      <w:spacing w:before="120" w:after="120" w:line="288" w:lineRule="auto"/>
    </w:pPr>
    <w:rPr>
      <w:rFonts w:cs="Times New Roman"/>
      <w:bCs/>
      <w:szCs w:val="24"/>
      <w:lang w:val="pl-PL"/>
    </w:rPr>
  </w:style>
  <w:style w:type="character" w:styleId="Emphasis">
    <w:name w:val="Emphasis"/>
    <w:basedOn w:val="DefaultParagraphFont"/>
    <w:qFormat/>
    <w:rsid w:val="00E5035F"/>
    <w:rPr>
      <w:i/>
      <w:iCs/>
    </w:rPr>
  </w:style>
  <w:style w:type="paragraph" w:customStyle="1" w:styleId="Style6">
    <w:name w:val="Style6"/>
    <w:basedOn w:val="Normal"/>
    <w:autoRedefine/>
    <w:rsid w:val="00723EE0"/>
    <w:pPr>
      <w:spacing w:before="0" w:after="0"/>
      <w:ind w:left="0" w:firstLine="574"/>
      <w:jc w:val="left"/>
    </w:pPr>
    <w:rPr>
      <w:rFonts w:cs="Times New Roman"/>
      <w:szCs w:val="24"/>
      <w:lang w:val="pl-PL"/>
    </w:rPr>
  </w:style>
  <w:style w:type="paragraph" w:customStyle="1" w:styleId="Style10">
    <w:name w:val="Style10"/>
    <w:basedOn w:val="Normal"/>
    <w:autoRedefine/>
    <w:rsid w:val="004E728B"/>
    <w:pPr>
      <w:widowControl w:val="0"/>
      <w:autoSpaceDE w:val="0"/>
      <w:autoSpaceDN w:val="0"/>
      <w:adjustRightInd w:val="0"/>
      <w:spacing w:before="120" w:after="120" w:line="288" w:lineRule="auto"/>
      <w:ind w:left="0" w:right="-23" w:firstLine="1134"/>
    </w:pPr>
    <w:rPr>
      <w:rFonts w:cs="Times New Roman"/>
      <w:bCs/>
      <w:w w:val="101"/>
      <w:szCs w:val="26"/>
    </w:rPr>
  </w:style>
  <w:style w:type="paragraph" w:customStyle="1" w:styleId="BNV">
    <w:name w:val="BNV"/>
    <w:basedOn w:val="Normal"/>
    <w:rsid w:val="00687988"/>
    <w:pPr>
      <w:spacing w:before="0" w:after="0" w:line="360" w:lineRule="auto"/>
      <w:ind w:left="0" w:firstLine="720"/>
    </w:pPr>
    <w:rPr>
      <w:rFonts w:cs="Times New Roman"/>
      <w:sz w:val="24"/>
      <w:szCs w:val="20"/>
      <w:lang w:eastAsia="zh-CN"/>
    </w:rPr>
  </w:style>
  <w:style w:type="paragraph" w:customStyle="1" w:styleId="gachnghieng">
    <w:name w:val="gach_nghieng"/>
    <w:basedOn w:val="Normal"/>
    <w:uiPriority w:val="99"/>
    <w:rsid w:val="00570091"/>
    <w:pPr>
      <w:numPr>
        <w:numId w:val="11"/>
      </w:numPr>
      <w:spacing w:before="120" w:after="0" w:line="288" w:lineRule="auto"/>
      <w:ind w:hanging="720"/>
    </w:pPr>
    <w:rPr>
      <w:rFonts w:ascii="Tahoma" w:hAnsi="Tahoma" w:cs="Tahoma"/>
      <w:i/>
      <w:iCs/>
      <w:sz w:val="22"/>
      <w:lang w:val="en-GB"/>
    </w:rPr>
  </w:style>
  <w:style w:type="paragraph" w:customStyle="1" w:styleId="Logo">
    <w:name w:val="Logo"/>
    <w:basedOn w:val="Normal"/>
    <w:rsid w:val="007D4E0B"/>
    <w:pPr>
      <w:widowControl w:val="0"/>
      <w:autoSpaceDE w:val="0"/>
      <w:autoSpaceDN w:val="0"/>
      <w:adjustRightInd w:val="0"/>
      <w:spacing w:before="0" w:after="0" w:line="288" w:lineRule="auto"/>
      <w:ind w:left="0" w:firstLine="0"/>
      <w:jc w:val="left"/>
      <w:textAlignment w:val="center"/>
    </w:pPr>
    <w:rPr>
      <w:rFonts w:cs="Times New Roman"/>
      <w:b/>
      <w:color w:val="4F2F18"/>
      <w:sz w:val="20"/>
      <w:szCs w:val="20"/>
    </w:rPr>
  </w:style>
  <w:style w:type="paragraph" w:customStyle="1" w:styleId="Headline">
    <w:name w:val="Headline"/>
    <w:basedOn w:val="Normal"/>
    <w:rsid w:val="007D4E0B"/>
    <w:pPr>
      <w:widowControl w:val="0"/>
      <w:autoSpaceDE w:val="0"/>
      <w:autoSpaceDN w:val="0"/>
      <w:adjustRightInd w:val="0"/>
      <w:spacing w:before="0" w:after="0" w:line="288" w:lineRule="auto"/>
      <w:ind w:left="0" w:firstLine="0"/>
      <w:jc w:val="center"/>
      <w:textAlignment w:val="center"/>
    </w:pPr>
    <w:rPr>
      <w:rFonts w:cs="Times New Roman"/>
      <w:b/>
      <w:caps/>
      <w:color w:val="4F2F18"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60E14"/>
    <w:pPr>
      <w:spacing w:after="12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60E14"/>
    <w:rPr>
      <w:rFonts w:ascii="Times New Roman" w:hAnsi="Times New Roman"/>
      <w:sz w:val="26"/>
    </w:rPr>
  </w:style>
  <w:style w:type="paragraph" w:customStyle="1" w:styleId="Bang">
    <w:name w:val="Bang"/>
    <w:basedOn w:val="Normal"/>
    <w:rsid w:val="00B60E14"/>
    <w:pPr>
      <w:widowControl w:val="0"/>
      <w:suppressAutoHyphens/>
      <w:spacing w:line="240" w:lineRule="auto"/>
      <w:ind w:left="0" w:firstLine="0"/>
    </w:pPr>
    <w:rPr>
      <w:rFonts w:eastAsia="Droid Sans Fallback" w:cs="Lohit Hindi"/>
      <w:bCs/>
      <w:iCs/>
      <w:kern w:val="1"/>
      <w:sz w:val="18"/>
      <w:szCs w:val="24"/>
      <w:lang w:eastAsia="hi-IN" w:bidi="hi-IN"/>
    </w:rPr>
  </w:style>
  <w:style w:type="table" w:customStyle="1" w:styleId="LightList-Accent11">
    <w:name w:val="Light List - Accent 11"/>
    <w:basedOn w:val="TableNormal"/>
    <w:uiPriority w:val="61"/>
    <w:rsid w:val="00B60E14"/>
    <w:pPr>
      <w:spacing w:after="0"/>
      <w:contextualSpacing/>
    </w:pPr>
    <w:rPr>
      <w:rFonts w:ascii="Arial" w:eastAsia="Calibri" w:hAnsi="Arial" w:cs="Arial"/>
      <w:bCs/>
      <w:iCs/>
      <w:sz w:val="20"/>
      <w:szCs w:val="24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ulletList1">
    <w:name w:val="Bullet List 1"/>
    <w:basedOn w:val="Normal"/>
    <w:link w:val="BulletList1Char"/>
    <w:qFormat/>
    <w:rsid w:val="00B60E14"/>
    <w:pPr>
      <w:numPr>
        <w:numId w:val="12"/>
      </w:numPr>
      <w:spacing w:before="120" w:after="120" w:line="276" w:lineRule="auto"/>
      <w:ind w:right="27"/>
      <w:jc w:val="left"/>
    </w:pPr>
    <w:rPr>
      <w:rFonts w:ascii="Arial" w:eastAsia="Calibri" w:hAnsi="Arial" w:cs="Arial"/>
      <w:bCs/>
      <w:iCs/>
      <w:sz w:val="20"/>
      <w:szCs w:val="24"/>
    </w:rPr>
  </w:style>
  <w:style w:type="character" w:customStyle="1" w:styleId="BulletList1Char">
    <w:name w:val="Bullet List 1 Char"/>
    <w:basedOn w:val="DefaultParagraphFont"/>
    <w:link w:val="BulletList1"/>
    <w:rsid w:val="00B60E14"/>
    <w:rPr>
      <w:rFonts w:ascii="Arial" w:eastAsia="Calibri" w:hAnsi="Arial" w:cs="Arial"/>
      <w:bCs/>
      <w:iCs/>
      <w:sz w:val="20"/>
      <w:szCs w:val="24"/>
    </w:rPr>
  </w:style>
  <w:style w:type="paragraph" w:customStyle="1" w:styleId="BRTitle">
    <w:name w:val="BR Title"/>
    <w:basedOn w:val="Normal"/>
    <w:link w:val="BRTitleChar"/>
    <w:qFormat/>
    <w:rsid w:val="00B60E14"/>
    <w:pPr>
      <w:spacing w:before="120" w:after="120" w:line="276" w:lineRule="auto"/>
      <w:ind w:left="0" w:right="27" w:firstLine="0"/>
      <w:contextualSpacing/>
      <w:jc w:val="left"/>
    </w:pPr>
    <w:rPr>
      <w:rFonts w:ascii="Arial" w:eastAsia="Calibri" w:hAnsi="Arial" w:cs="Arial"/>
      <w:b/>
      <w:bCs/>
      <w:iCs/>
      <w:sz w:val="20"/>
      <w:szCs w:val="24"/>
    </w:rPr>
  </w:style>
  <w:style w:type="character" w:customStyle="1" w:styleId="BRTitleChar">
    <w:name w:val="BR Title Char"/>
    <w:basedOn w:val="DefaultParagraphFont"/>
    <w:link w:val="BRTitle"/>
    <w:rsid w:val="00B60E14"/>
    <w:rPr>
      <w:rFonts w:ascii="Arial" w:eastAsia="Calibri" w:hAnsi="Arial" w:cs="Arial"/>
      <w:b/>
      <w:bCs/>
      <w:iCs/>
      <w:sz w:val="20"/>
      <w:szCs w:val="24"/>
    </w:rPr>
  </w:style>
  <w:style w:type="paragraph" w:customStyle="1" w:styleId="ADTable">
    <w:name w:val="AD Table"/>
    <w:basedOn w:val="Normal"/>
    <w:rsid w:val="00B60E14"/>
    <w:pPr>
      <w:spacing w:before="0" w:after="0" w:line="260" w:lineRule="atLeast"/>
      <w:ind w:left="0" w:firstLine="0"/>
      <w:jc w:val="left"/>
    </w:pPr>
    <w:rPr>
      <w:rFonts w:ascii="Arial" w:eastAsia="Arial Unicode MS" w:hAnsi="Arial" w:cs="Arial"/>
      <w:bCs/>
      <w:iCs/>
      <w:sz w:val="20"/>
      <w:szCs w:val="20"/>
      <w:lang w:eastAsia="ja-JP"/>
    </w:rPr>
  </w:style>
  <w:style w:type="paragraph" w:styleId="Caption">
    <w:name w:val="caption"/>
    <w:aliases w:val="Picture"/>
    <w:basedOn w:val="Normal"/>
    <w:next w:val="Normal"/>
    <w:link w:val="CaptionChar"/>
    <w:unhideWhenUsed/>
    <w:qFormat/>
    <w:rsid w:val="00B60E14"/>
    <w:pPr>
      <w:spacing w:before="0" w:after="0" w:line="260" w:lineRule="atLeast"/>
      <w:ind w:left="0" w:firstLine="0"/>
      <w:jc w:val="left"/>
    </w:pPr>
    <w:rPr>
      <w:rFonts w:ascii="Arial" w:eastAsia="MS Mincho" w:hAnsi="Arial" w:cs="Times New Roman"/>
      <w:b/>
      <w:bCs/>
      <w:iCs/>
      <w:sz w:val="20"/>
      <w:szCs w:val="20"/>
      <w:lang w:eastAsia="ja-JP"/>
    </w:rPr>
  </w:style>
  <w:style w:type="character" w:customStyle="1" w:styleId="CaptionChar">
    <w:name w:val="Caption Char"/>
    <w:aliases w:val="Picture Char"/>
    <w:basedOn w:val="DefaultParagraphFont"/>
    <w:link w:val="Caption"/>
    <w:uiPriority w:val="35"/>
    <w:rsid w:val="00B60E14"/>
    <w:rPr>
      <w:rFonts w:ascii="Arial" w:eastAsia="MS Mincho" w:hAnsi="Arial" w:cs="Times New Roman"/>
      <w:b/>
      <w:bCs/>
      <w:iCs/>
      <w:sz w:val="20"/>
      <w:szCs w:val="20"/>
      <w:lang w:eastAsia="ja-JP"/>
    </w:rPr>
  </w:style>
  <w:style w:type="paragraph" w:styleId="NormalIndent">
    <w:name w:val="Normal Indent"/>
    <w:basedOn w:val="Normal"/>
    <w:autoRedefine/>
    <w:rsid w:val="00D53E28"/>
    <w:pPr>
      <w:widowControl w:val="0"/>
      <w:spacing w:before="120" w:after="0" w:line="360" w:lineRule="auto"/>
      <w:ind w:left="0" w:right="11" w:firstLine="0"/>
      <w:jc w:val="left"/>
    </w:pPr>
    <w:rPr>
      <w:rFonts w:cs="Times New Roman"/>
      <w:snapToGrid w:val="0"/>
      <w:sz w:val="24"/>
      <w:szCs w:val="24"/>
    </w:rPr>
  </w:style>
  <w:style w:type="paragraph" w:customStyle="1" w:styleId="Tailieu">
    <w:name w:val="Tailieu"/>
    <w:basedOn w:val="Normal"/>
    <w:rsid w:val="00856F88"/>
    <w:pPr>
      <w:numPr>
        <w:numId w:val="13"/>
      </w:numPr>
      <w:spacing w:before="0" w:after="120" w:line="360" w:lineRule="auto"/>
    </w:pPr>
    <w:rPr>
      <w:rFonts w:cs="Times New Roman"/>
      <w:sz w:val="28"/>
      <w:szCs w:val="20"/>
    </w:rPr>
  </w:style>
  <w:style w:type="numbering" w:customStyle="1" w:styleId="NumberedListTable">
    <w:name w:val="Numbered List Table"/>
    <w:rsid w:val="007D7F94"/>
    <w:pPr>
      <w:numPr>
        <w:numId w:val="15"/>
      </w:numPr>
    </w:pPr>
  </w:style>
  <w:style w:type="paragraph" w:customStyle="1" w:styleId="TableData12">
    <w:name w:val="TableData12"/>
    <w:basedOn w:val="Normal"/>
    <w:rsid w:val="008140DD"/>
    <w:pPr>
      <w:widowControl w:val="0"/>
      <w:spacing w:before="120" w:after="0"/>
      <w:ind w:left="0" w:right="11" w:firstLine="0"/>
    </w:pPr>
    <w:rPr>
      <w:rFonts w:ascii="Verdana" w:hAnsi="Verdana" w:cs="Times New Roman"/>
      <w:snapToGrid w:val="0"/>
      <w:sz w:val="20"/>
      <w:szCs w:val="20"/>
    </w:rPr>
  </w:style>
  <w:style w:type="paragraph" w:customStyle="1" w:styleId="TableHeader12">
    <w:name w:val="TableHeader12"/>
    <w:basedOn w:val="Normal"/>
    <w:autoRedefine/>
    <w:rsid w:val="008140DD"/>
    <w:pPr>
      <w:widowControl w:val="0"/>
      <w:spacing w:before="120" w:after="0"/>
      <w:ind w:left="0" w:firstLine="0"/>
      <w:jc w:val="center"/>
    </w:pPr>
    <w:rPr>
      <w:rFonts w:cs="Times New Roman"/>
      <w:b/>
      <w:bCs/>
      <w:snapToGrid w:val="0"/>
      <w:sz w:val="24"/>
      <w:szCs w:val="24"/>
    </w:rPr>
  </w:style>
  <w:style w:type="paragraph" w:customStyle="1" w:styleId="NormalTB">
    <w:name w:val="NormalTB"/>
    <w:rsid w:val="00483178"/>
    <w:pPr>
      <w:spacing w:after="0" w:line="240" w:lineRule="auto"/>
      <w:jc w:val="center"/>
    </w:pPr>
    <w:rPr>
      <w:rFonts w:ascii=".VnTime" w:eastAsia="Times New Roman" w:hAnsi=".VnTime" w:cs="Times New Roman"/>
      <w:sz w:val="20"/>
      <w:szCs w:val="20"/>
      <w:lang w:val="en-GB"/>
    </w:rPr>
  </w:style>
  <w:style w:type="paragraph" w:customStyle="1" w:styleId="NormalT">
    <w:name w:val="NormalT"/>
    <w:basedOn w:val="Normal"/>
    <w:rsid w:val="00483178"/>
    <w:pPr>
      <w:spacing w:before="120" w:after="0" w:line="360" w:lineRule="auto"/>
      <w:ind w:left="547" w:firstLine="0"/>
      <w:jc w:val="left"/>
    </w:pPr>
    <w:rPr>
      <w:rFonts w:ascii="Tahoma" w:hAnsi="Tahoma" w:cs="Arial"/>
      <w:bCs/>
      <w:snapToGrid w:val="0"/>
      <w:sz w:val="20"/>
      <w:szCs w:val="20"/>
    </w:rPr>
  </w:style>
  <w:style w:type="paragraph" w:customStyle="1" w:styleId="HeadingLv1">
    <w:name w:val="Heading Lv1"/>
    <w:basedOn w:val="Normal"/>
    <w:autoRedefine/>
    <w:rsid w:val="00483178"/>
    <w:pPr>
      <w:widowControl w:val="0"/>
      <w:spacing w:before="120" w:after="0" w:line="360" w:lineRule="auto"/>
      <w:ind w:left="0" w:firstLine="0"/>
      <w:jc w:val="left"/>
    </w:pPr>
    <w:rPr>
      <w:rFonts w:ascii="Tahoma" w:hAnsi="Tahoma" w:cs="Times New Roman"/>
      <w:b/>
      <w:bCs/>
      <w:snapToGrid w:val="0"/>
      <w:color w:val="6E2500"/>
      <w:sz w:val="20"/>
      <w:szCs w:val="20"/>
    </w:rPr>
  </w:style>
  <w:style w:type="paragraph" w:customStyle="1" w:styleId="BRDBullet">
    <w:name w:val="BRD Bullet"/>
    <w:basedOn w:val="Normal"/>
    <w:pPr>
      <w:numPr>
        <w:numId w:val="25"/>
      </w:numPr>
      <w:spacing w:after="40" w:line="259" w:lineRule="auto"/>
    </w:pPr>
  </w:style>
  <w:style w:type="paragraph" w:customStyle="1" w:styleId="BRDNumber">
    <w:name w:val="BRD Number"/>
    <w:basedOn w:val="Normal"/>
    <w:pPr>
      <w:numPr>
        <w:numId w:val="26"/>
      </w:numPr>
      <w:spacing w:after="40" w:line="259" w:lineRule="auto"/>
    </w:pPr>
  </w:style>
  <w:style w:type="paragraph" w:customStyle="1" w:styleId="FrontHeading">
    <w:name w:val="Front Heading"/>
    <w:pPr>
      <w:spacing w:after="240"/>
      <w:jc w:val="center"/>
    </w:pPr>
    <w:rPr>
      <w:rFonts w:ascii="Times New Roman" w:eastAsia="Times New Roman" w:hAnsi="Times New Roman"/>
      <w:b/>
      <w:color w:val="000000"/>
      <w:sz w:val="32"/>
    </w:rPr>
  </w:style>
  <w:style w:type="paragraph" w:customStyle="1" w:styleId="NoteText">
    <w:name w:val="Note Text"/>
    <w:pPr>
      <w:spacing w:before="60" w:after="120"/>
      <w:ind w:left="360" w:right="360"/>
    </w:pPr>
    <w:rPr>
      <w:rFonts w:ascii="Times New Roman" w:eastAsia="Times New Roman" w:hAnsi="Times New Roman"/>
      <w:i/>
      <w:color w:val="40404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LD%20WORK\MYPAY\Template\Word_Tempalate.dotm" TargetMode="Externa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2015-05-08T00:00:00</PublishDate>
  <Abstract/>
  <CompanyAddress>Tầng 17, tòa nhà DMC, 535 Kim Mã, Ba Đình, Hà Nội</CompanyAddress>
  <CompanyPhone>Tel: (84-4) 22 203 203</CompanyPhone>
  <CompanyFax>Fax: (84-4 )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553A44-5006-42D2-9660-71C733973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Word_Tempalate</Template>
  <TotalTime>177</TotalTime>
  <Pages>16</Pages>
  <Words>3600</Words>
  <Characters>20526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</vt:lpstr>
    </vt:vector>
  </TitlesOfParts>
  <Company>Công ty Cổ phần dịch vụ viễn thông hà nội</Company>
  <LinksUpToDate>false</LinksUpToDate>
  <CharactersWithSpaces>24078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- MỞ TÀI KHOẢN NGÂN HÀNG ONLINE CÓ XÁC THỰC eKYC</dc:title>
  <dc:subject>Tài liệu yêu cầu nghiệp vụ</dc:subject>
  <dc:creator>BA/PO</dc:creator>
  <cp:keywords>BRD, eKYC, onboarding, mở tài khoản online</cp:keywords>
  <dc:description/>
  <cp:lastModifiedBy>Đình Trung</cp:lastModifiedBy>
  <cp:revision>11</cp:revision>
  <cp:lastPrinted>2015-05-18T09:27:00Z</cp:lastPrinted>
  <dcterms:created xsi:type="dcterms:W3CDTF">2023-05-17T03:57:00Z</dcterms:created>
  <dcterms:modified xsi:type="dcterms:W3CDTF">2026-08-07T16:07:00Z</dcterms:modified>
  <cp:category>Software</cp:category>
</cp:coreProperties>
</file>